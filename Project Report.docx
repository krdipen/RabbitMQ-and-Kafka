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77EF" w:rsidRDefault="00967B34" w:rsidP="00181DDD">
      <w:pPr>
        <w:pStyle w:val="Title"/>
        <w:jc w:val="both"/>
        <w:rPr>
          <w:rFonts w:ascii="Cooper Black" w:eastAsia="Batang" w:hAnsi="Cooper Black" w:cs="Baghdad"/>
        </w:rPr>
      </w:pPr>
      <w:r w:rsidRPr="002177EF">
        <w:rPr>
          <w:rFonts w:ascii="Cooper Black" w:eastAsia="Batang" w:hAnsi="Cooper Black" w:cs="Baghdad"/>
        </w:rPr>
        <w:t xml:space="preserve">BENCHMARKING: </w:t>
      </w:r>
    </w:p>
    <w:p w:rsidR="00524388" w:rsidRPr="002177EF" w:rsidRDefault="00967B34" w:rsidP="00181DDD">
      <w:pPr>
        <w:pStyle w:val="Title"/>
        <w:jc w:val="both"/>
        <w:rPr>
          <w:rFonts w:ascii="Cooper Black" w:eastAsia="Batang" w:hAnsi="Cooper Black" w:cs="Baghdad"/>
        </w:rPr>
      </w:pPr>
      <w:r w:rsidRPr="002177EF">
        <w:rPr>
          <w:rFonts w:ascii="Cooper Black" w:eastAsia="Batang" w:hAnsi="Cooper Black" w:cs="Baghdad"/>
        </w:rPr>
        <w:t>RABBITMQ V/S KAFKA</w:t>
      </w:r>
    </w:p>
    <w:p w:rsidR="00BB5277" w:rsidRPr="004F51FC" w:rsidRDefault="00BB5277" w:rsidP="00181DDD">
      <w:pPr>
        <w:pStyle w:val="Heading1"/>
        <w:tabs>
          <w:tab w:val="left" w:pos="1425"/>
          <w:tab w:val="right" w:pos="10512"/>
        </w:tabs>
        <w:jc w:val="both"/>
        <w:rPr>
          <w:rFonts w:ascii="Arial Rounded MT Bold" w:hAnsi="Arial Rounded MT Bold"/>
          <w:sz w:val="36"/>
          <w:szCs w:val="36"/>
        </w:rPr>
      </w:pPr>
      <w:r w:rsidRPr="004F51FC">
        <w:rPr>
          <w:rFonts w:ascii="Arial Rounded MT Bold" w:hAnsi="Arial Rounded MT Bold"/>
          <w:sz w:val="36"/>
          <w:szCs w:val="36"/>
        </w:rPr>
        <w:tab/>
      </w:r>
      <w:r w:rsidRPr="004F51FC">
        <w:rPr>
          <w:rFonts w:ascii="Arial Rounded MT Bold" w:hAnsi="Arial Rounded MT Bold"/>
          <w:sz w:val="36"/>
          <w:szCs w:val="36"/>
        </w:rPr>
        <w:tab/>
      </w:r>
      <w:r w:rsidR="00310572" w:rsidRPr="004F51FC">
        <w:rPr>
          <w:rFonts w:ascii="Arial Rounded MT Bold" w:hAnsi="Arial Rounded MT Bold"/>
          <w:sz w:val="36"/>
          <w:szCs w:val="36"/>
        </w:rPr>
        <w:t>DIPEN KUMAR (2018CS50098)</w:t>
      </w:r>
    </w:p>
    <w:p w:rsidR="00871864" w:rsidRDefault="00BB5277" w:rsidP="00181DDD">
      <w:pPr>
        <w:jc w:val="both"/>
        <w:rPr>
          <w:rFonts w:asciiTheme="majorHAnsi" w:eastAsiaTheme="majorEastAsia" w:hAnsiTheme="majorHAnsi" w:cstheme="majorBidi"/>
          <w:color w:val="454541" w:themeColor="text2" w:themeTint="E6"/>
          <w:sz w:val="28"/>
          <w:szCs w:val="28"/>
        </w:rPr>
      </w:pPr>
      <w:r w:rsidRPr="00871864">
        <w:rPr>
          <w:rFonts w:asciiTheme="majorHAnsi" w:eastAsiaTheme="majorEastAsia" w:hAnsiTheme="majorHAnsi" w:cstheme="majorBidi"/>
          <w:color w:val="454541" w:themeColor="text2" w:themeTint="E6"/>
          <w:sz w:val="32"/>
          <w:szCs w:val="32"/>
        </w:rPr>
        <w:br/>
      </w:r>
      <w:r>
        <w:rPr>
          <w:rFonts w:asciiTheme="majorHAnsi" w:eastAsiaTheme="majorEastAsia" w:hAnsiTheme="majorHAnsi" w:cstheme="majorBidi"/>
          <w:color w:val="454541" w:themeColor="text2" w:themeTint="E6"/>
          <w:sz w:val="28"/>
          <w:szCs w:val="28"/>
        </w:rPr>
        <w:t xml:space="preserve">This report describes my benchmarking project between RabbitMQ </w:t>
      </w:r>
      <w:r w:rsidR="009F7855">
        <w:rPr>
          <w:rFonts w:asciiTheme="majorHAnsi" w:eastAsiaTheme="majorEastAsia" w:hAnsiTheme="majorHAnsi" w:cstheme="majorBidi"/>
          <w:color w:val="454541" w:themeColor="text2" w:themeTint="E6"/>
          <w:sz w:val="28"/>
          <w:szCs w:val="28"/>
        </w:rPr>
        <w:t>and</w:t>
      </w:r>
      <w:r>
        <w:rPr>
          <w:rFonts w:asciiTheme="majorHAnsi" w:eastAsiaTheme="majorEastAsia" w:hAnsiTheme="majorHAnsi" w:cstheme="majorBidi"/>
          <w:color w:val="454541" w:themeColor="text2" w:themeTint="E6"/>
          <w:sz w:val="28"/>
          <w:szCs w:val="28"/>
        </w:rPr>
        <w:t xml:space="preserve"> Kafka</w:t>
      </w:r>
      <w:r w:rsidR="00871864">
        <w:rPr>
          <w:rFonts w:asciiTheme="majorHAnsi" w:eastAsiaTheme="majorEastAsia" w:hAnsiTheme="majorHAnsi" w:cstheme="majorBidi"/>
          <w:color w:val="454541" w:themeColor="text2" w:themeTint="E6"/>
          <w:sz w:val="28"/>
          <w:szCs w:val="28"/>
        </w:rPr>
        <w:t xml:space="preserve">. The project was taken and completed as part of the course on Cloud Computing </w:t>
      </w:r>
      <w:r w:rsidR="004F51FC">
        <w:rPr>
          <w:rFonts w:asciiTheme="majorHAnsi" w:eastAsiaTheme="majorEastAsia" w:hAnsiTheme="majorHAnsi" w:cstheme="majorBidi"/>
          <w:color w:val="454541" w:themeColor="text2" w:themeTint="E6"/>
          <w:sz w:val="28"/>
          <w:szCs w:val="28"/>
        </w:rPr>
        <w:t>Technology</w:t>
      </w:r>
      <w:r w:rsidR="00871864">
        <w:rPr>
          <w:rFonts w:asciiTheme="majorHAnsi" w:eastAsiaTheme="majorEastAsia" w:hAnsiTheme="majorHAnsi" w:cstheme="majorBidi"/>
          <w:color w:val="454541" w:themeColor="text2" w:themeTint="E6"/>
          <w:sz w:val="28"/>
          <w:szCs w:val="28"/>
        </w:rPr>
        <w:t xml:space="preserve"> Fundamentals</w:t>
      </w:r>
      <w:r w:rsidR="004F51FC">
        <w:rPr>
          <w:rFonts w:asciiTheme="majorHAnsi" w:eastAsiaTheme="majorEastAsia" w:hAnsiTheme="majorHAnsi" w:cstheme="majorBidi"/>
          <w:color w:val="454541" w:themeColor="text2" w:themeTint="E6"/>
          <w:sz w:val="28"/>
          <w:szCs w:val="28"/>
        </w:rPr>
        <w:t xml:space="preserve">, COL733, instructed by professor </w:t>
      </w:r>
      <w:r w:rsidR="004F51FC" w:rsidRPr="004F51FC">
        <w:rPr>
          <w:rFonts w:asciiTheme="majorHAnsi" w:eastAsiaTheme="majorEastAsia" w:hAnsiTheme="majorHAnsi" w:cstheme="majorBidi"/>
          <w:color w:val="454541" w:themeColor="text2" w:themeTint="E6"/>
          <w:sz w:val="28"/>
          <w:szCs w:val="28"/>
        </w:rPr>
        <w:t>Abhilash Jindal</w:t>
      </w:r>
      <w:r w:rsidR="004F51FC">
        <w:rPr>
          <w:rFonts w:asciiTheme="majorHAnsi" w:eastAsiaTheme="majorEastAsia" w:hAnsiTheme="majorHAnsi" w:cstheme="majorBidi"/>
          <w:color w:val="454541" w:themeColor="text2" w:themeTint="E6"/>
          <w:sz w:val="28"/>
          <w:szCs w:val="28"/>
        </w:rPr>
        <w:t>, 2nd Semester, 2021-2022,</w:t>
      </w:r>
      <w:r w:rsidR="00871864">
        <w:rPr>
          <w:rFonts w:asciiTheme="majorHAnsi" w:eastAsiaTheme="majorEastAsia" w:hAnsiTheme="majorHAnsi" w:cstheme="majorBidi"/>
          <w:color w:val="454541" w:themeColor="text2" w:themeTint="E6"/>
          <w:sz w:val="28"/>
          <w:szCs w:val="28"/>
        </w:rPr>
        <w:t xml:space="preserve"> I</w:t>
      </w:r>
      <w:r w:rsidR="009F7855">
        <w:rPr>
          <w:rFonts w:asciiTheme="majorHAnsi" w:eastAsiaTheme="majorEastAsia" w:hAnsiTheme="majorHAnsi" w:cstheme="majorBidi"/>
          <w:color w:val="454541" w:themeColor="text2" w:themeTint="E6"/>
          <w:sz w:val="28"/>
          <w:szCs w:val="28"/>
        </w:rPr>
        <w:t xml:space="preserve">ndian </w:t>
      </w:r>
      <w:r w:rsidR="00871864">
        <w:rPr>
          <w:rFonts w:asciiTheme="majorHAnsi" w:eastAsiaTheme="majorEastAsia" w:hAnsiTheme="majorHAnsi" w:cstheme="majorBidi"/>
          <w:color w:val="454541" w:themeColor="text2" w:themeTint="E6"/>
          <w:sz w:val="28"/>
          <w:szCs w:val="28"/>
        </w:rPr>
        <w:t>I</w:t>
      </w:r>
      <w:r w:rsidR="009F7855">
        <w:rPr>
          <w:rFonts w:asciiTheme="majorHAnsi" w:eastAsiaTheme="majorEastAsia" w:hAnsiTheme="majorHAnsi" w:cstheme="majorBidi"/>
          <w:color w:val="454541" w:themeColor="text2" w:themeTint="E6"/>
          <w:sz w:val="28"/>
          <w:szCs w:val="28"/>
        </w:rPr>
        <w:t xml:space="preserve">nstitute of </w:t>
      </w:r>
      <w:r w:rsidR="00871864">
        <w:rPr>
          <w:rFonts w:asciiTheme="majorHAnsi" w:eastAsiaTheme="majorEastAsia" w:hAnsiTheme="majorHAnsi" w:cstheme="majorBidi"/>
          <w:color w:val="454541" w:themeColor="text2" w:themeTint="E6"/>
          <w:sz w:val="28"/>
          <w:szCs w:val="28"/>
        </w:rPr>
        <w:t>T</w:t>
      </w:r>
      <w:r w:rsidR="009F7855">
        <w:rPr>
          <w:rFonts w:asciiTheme="majorHAnsi" w:eastAsiaTheme="majorEastAsia" w:hAnsiTheme="majorHAnsi" w:cstheme="majorBidi"/>
          <w:color w:val="454541" w:themeColor="text2" w:themeTint="E6"/>
          <w:sz w:val="28"/>
          <w:szCs w:val="28"/>
        </w:rPr>
        <w:t>echnology</w:t>
      </w:r>
      <w:r w:rsidR="00871864">
        <w:rPr>
          <w:rFonts w:asciiTheme="majorHAnsi" w:eastAsiaTheme="majorEastAsia" w:hAnsiTheme="majorHAnsi" w:cstheme="majorBidi"/>
          <w:color w:val="454541" w:themeColor="text2" w:themeTint="E6"/>
          <w:sz w:val="28"/>
          <w:szCs w:val="28"/>
        </w:rPr>
        <w:t xml:space="preserve"> Delhi</w:t>
      </w:r>
      <w:r w:rsidR="00386F73">
        <w:rPr>
          <w:rFonts w:asciiTheme="majorHAnsi" w:eastAsiaTheme="majorEastAsia" w:hAnsiTheme="majorHAnsi" w:cstheme="majorBidi"/>
          <w:color w:val="454541" w:themeColor="text2" w:themeTint="E6"/>
          <w:sz w:val="28"/>
          <w:szCs w:val="28"/>
        </w:rPr>
        <w:t>.</w:t>
      </w:r>
      <w:r w:rsidR="00871864">
        <w:rPr>
          <w:rFonts w:asciiTheme="majorHAnsi" w:eastAsiaTheme="majorEastAsia" w:hAnsiTheme="majorHAnsi" w:cstheme="majorBidi"/>
          <w:color w:val="454541" w:themeColor="text2" w:themeTint="E6"/>
          <w:sz w:val="28"/>
          <w:szCs w:val="28"/>
        </w:rPr>
        <w:t xml:space="preserve"> This project was</w:t>
      </w:r>
      <w:r w:rsidR="005D301B">
        <w:rPr>
          <w:rFonts w:asciiTheme="majorHAnsi" w:eastAsiaTheme="majorEastAsia" w:hAnsiTheme="majorHAnsi" w:cstheme="majorBidi"/>
          <w:color w:val="454541" w:themeColor="text2" w:themeTint="E6"/>
          <w:sz w:val="28"/>
          <w:szCs w:val="28"/>
        </w:rPr>
        <w:t xml:space="preserve"> not</w:t>
      </w:r>
      <w:r w:rsidR="00871864">
        <w:rPr>
          <w:rFonts w:asciiTheme="majorHAnsi" w:eastAsiaTheme="majorEastAsia" w:hAnsiTheme="majorHAnsi" w:cstheme="majorBidi"/>
          <w:color w:val="454541" w:themeColor="text2" w:themeTint="E6"/>
          <w:sz w:val="28"/>
          <w:szCs w:val="28"/>
        </w:rPr>
        <w:t xml:space="preserve"> done </w:t>
      </w:r>
      <w:r w:rsidR="005D301B">
        <w:rPr>
          <w:rFonts w:asciiTheme="majorHAnsi" w:eastAsiaTheme="majorEastAsia" w:hAnsiTheme="majorHAnsi" w:cstheme="majorBidi"/>
          <w:color w:val="454541" w:themeColor="text2" w:themeTint="E6"/>
          <w:sz w:val="28"/>
          <w:szCs w:val="28"/>
        </w:rPr>
        <w:t>in group and nor is this associated with any other project.</w:t>
      </w:r>
    </w:p>
    <w:p w:rsidR="004F51FC" w:rsidRPr="00BB5277" w:rsidRDefault="009F7855" w:rsidP="00181DDD">
      <w:pPr>
        <w:jc w:val="both"/>
        <w:rPr>
          <w:rFonts w:asciiTheme="majorHAnsi" w:eastAsiaTheme="majorEastAsia" w:hAnsiTheme="majorHAnsi" w:cstheme="majorBidi"/>
          <w:color w:val="454541" w:themeColor="text2" w:themeTint="E6"/>
          <w:sz w:val="28"/>
          <w:szCs w:val="28"/>
        </w:rPr>
      </w:pPr>
      <w:r>
        <w:rPr>
          <w:rFonts w:asciiTheme="majorHAnsi" w:eastAsiaTheme="majorEastAsia" w:hAnsiTheme="majorHAnsi" w:cstheme="majorBidi"/>
          <w:color w:val="454541" w:themeColor="text2" w:themeTint="E6"/>
          <w:sz w:val="28"/>
          <w:szCs w:val="28"/>
        </w:rPr>
        <w:t xml:space="preserve">This report explains the example architecture of different microservices I used for benchmarking RabbitMQ and Kafka. </w:t>
      </w:r>
      <w:r w:rsidR="00BB5277">
        <w:rPr>
          <w:rFonts w:asciiTheme="majorHAnsi" w:eastAsiaTheme="majorEastAsia" w:hAnsiTheme="majorHAnsi" w:cstheme="majorBidi"/>
          <w:color w:val="454541" w:themeColor="text2" w:themeTint="E6"/>
          <w:sz w:val="28"/>
          <w:szCs w:val="28"/>
        </w:rPr>
        <w:t xml:space="preserve">This report will guide you through my project </w:t>
      </w:r>
      <w:r w:rsidR="00BB5277" w:rsidRPr="00BB5277">
        <w:rPr>
          <w:rFonts w:asciiTheme="majorHAnsi" w:eastAsiaTheme="majorEastAsia" w:hAnsiTheme="majorHAnsi" w:cstheme="majorBidi"/>
          <w:color w:val="454541" w:themeColor="text2" w:themeTint="E6"/>
          <w:sz w:val="28"/>
          <w:szCs w:val="28"/>
        </w:rPr>
        <w:t xml:space="preserve">to independently reproduce </w:t>
      </w:r>
      <w:r w:rsidR="00BB5277">
        <w:rPr>
          <w:rFonts w:asciiTheme="majorHAnsi" w:eastAsiaTheme="majorEastAsia" w:hAnsiTheme="majorHAnsi" w:cstheme="majorBidi"/>
          <w:color w:val="454541" w:themeColor="text2" w:themeTint="E6"/>
          <w:sz w:val="28"/>
          <w:szCs w:val="28"/>
        </w:rPr>
        <w:t>my</w:t>
      </w:r>
      <w:r w:rsidR="00BB5277" w:rsidRPr="00BB5277">
        <w:rPr>
          <w:rFonts w:asciiTheme="majorHAnsi" w:eastAsiaTheme="majorEastAsia" w:hAnsiTheme="majorHAnsi" w:cstheme="majorBidi"/>
          <w:color w:val="454541" w:themeColor="text2" w:themeTint="E6"/>
          <w:sz w:val="28"/>
          <w:szCs w:val="28"/>
        </w:rPr>
        <w:t xml:space="preserve"> findings</w:t>
      </w:r>
      <w:r w:rsidR="00BB5277">
        <w:rPr>
          <w:rFonts w:asciiTheme="majorHAnsi" w:eastAsiaTheme="majorEastAsia" w:hAnsiTheme="majorHAnsi" w:cstheme="majorBidi"/>
          <w:color w:val="454541" w:themeColor="text2" w:themeTint="E6"/>
          <w:sz w:val="28"/>
          <w:szCs w:val="28"/>
        </w:rPr>
        <w:t xml:space="preserve">. </w:t>
      </w:r>
      <w:r w:rsidR="00BB5277" w:rsidRPr="00BB5277">
        <w:rPr>
          <w:rFonts w:asciiTheme="majorHAnsi" w:eastAsiaTheme="majorEastAsia" w:hAnsiTheme="majorHAnsi" w:cstheme="majorBidi"/>
          <w:color w:val="454541" w:themeColor="text2" w:themeTint="E6"/>
          <w:sz w:val="28"/>
          <w:szCs w:val="28"/>
        </w:rPr>
        <w:t xml:space="preserve">The report gives instructions on how to set up </w:t>
      </w:r>
      <w:r w:rsidR="004F51FC">
        <w:rPr>
          <w:rFonts w:asciiTheme="majorHAnsi" w:eastAsiaTheme="majorEastAsia" w:hAnsiTheme="majorHAnsi" w:cstheme="majorBidi"/>
          <w:color w:val="454541" w:themeColor="text2" w:themeTint="E6"/>
          <w:sz w:val="28"/>
          <w:szCs w:val="28"/>
        </w:rPr>
        <w:t>the</w:t>
      </w:r>
      <w:r w:rsidR="00BB5277" w:rsidRPr="00BB5277">
        <w:rPr>
          <w:rFonts w:asciiTheme="majorHAnsi" w:eastAsiaTheme="majorEastAsia" w:hAnsiTheme="majorHAnsi" w:cstheme="majorBidi"/>
          <w:color w:val="454541" w:themeColor="text2" w:themeTint="E6"/>
          <w:sz w:val="28"/>
          <w:szCs w:val="28"/>
        </w:rPr>
        <w:t xml:space="preserve"> system, where to get the code, a walkthrough of the code, how to run the experiments, and how to interpret the results</w:t>
      </w:r>
      <w:r w:rsidR="004F51FC">
        <w:rPr>
          <w:rFonts w:asciiTheme="majorHAnsi" w:eastAsiaTheme="majorEastAsia" w:hAnsiTheme="majorHAnsi" w:cstheme="majorBidi"/>
          <w:color w:val="454541" w:themeColor="text2" w:themeTint="E6"/>
          <w:sz w:val="28"/>
          <w:szCs w:val="28"/>
        </w:rPr>
        <w:t>.</w:t>
      </w:r>
    </w:p>
    <w:p w:rsidR="00107C82" w:rsidRPr="00107C82" w:rsidRDefault="00107C82" w:rsidP="00181DDD">
      <w:pPr>
        <w:pStyle w:val="Heading1"/>
        <w:jc w:val="both"/>
      </w:pPr>
      <w:r>
        <w:t>Introduction</w:t>
      </w:r>
    </w:p>
    <w:p w:rsidR="0097440C" w:rsidRDefault="00017A17" w:rsidP="00181DDD">
      <w:pPr>
        <w:jc w:val="both"/>
        <w:rPr>
          <w:sz w:val="28"/>
          <w:szCs w:val="28"/>
        </w:rPr>
      </w:pPr>
      <w:r w:rsidRPr="00017A17">
        <w:rPr>
          <w:sz w:val="28"/>
          <w:szCs w:val="28"/>
        </w:rPr>
        <w:t>In this new age of evolving architectures, events have always been consistent. We use events in one form or another while processing messages. With multiple open-source platforms, it is difficult to choose one over the other.</w:t>
      </w:r>
      <w:r w:rsidR="0020062F">
        <w:rPr>
          <w:sz w:val="28"/>
          <w:szCs w:val="28"/>
        </w:rPr>
        <w:t xml:space="preserve"> </w:t>
      </w:r>
      <w:r w:rsidR="0097440C" w:rsidRPr="0097440C">
        <w:rPr>
          <w:sz w:val="28"/>
          <w:szCs w:val="28"/>
        </w:rPr>
        <w:t>In this project, we are going to understand the trade-offs between RabbitMQ and Kafka, which can help us in choosing the right messaging platform within given event-driven architecture.</w:t>
      </w:r>
    </w:p>
    <w:p w:rsidR="0020062F" w:rsidRDefault="0097440C" w:rsidP="00181DDD">
      <w:pPr>
        <w:jc w:val="both"/>
        <w:rPr>
          <w:sz w:val="28"/>
          <w:szCs w:val="28"/>
        </w:rPr>
      </w:pPr>
      <w:r w:rsidRPr="0097440C">
        <w:rPr>
          <w:sz w:val="28"/>
          <w:szCs w:val="28"/>
        </w:rPr>
        <w:t>At a high level, Kafka and RabbitMQ have some common use cases. For example, both can be used as part of a microservices architecture that connects producing and consuming apps. Both can also be used as a message buffer, providing a location to temporarily store messages when consuming apps are unavailable or smoothing out spikes in messages generated by producers.</w:t>
      </w:r>
      <w:r w:rsidR="0020062F">
        <w:rPr>
          <w:sz w:val="28"/>
          <w:szCs w:val="28"/>
        </w:rPr>
        <w:t xml:space="preserve"> </w:t>
      </w:r>
      <w:r w:rsidRPr="0097440C">
        <w:rPr>
          <w:sz w:val="28"/>
          <w:szCs w:val="28"/>
        </w:rPr>
        <w:t>Both can also handle very large amounts of messages. But because they handle those messages in different ways, each is best suited for subtly different use cases.</w:t>
      </w:r>
    </w:p>
    <w:p w:rsidR="00107C82" w:rsidRPr="00107C82" w:rsidRDefault="00107C82" w:rsidP="00181DDD">
      <w:pPr>
        <w:pStyle w:val="Heading1"/>
        <w:jc w:val="both"/>
      </w:pPr>
      <w:r>
        <w:lastRenderedPageBreak/>
        <w:t>Benchmarks</w:t>
      </w:r>
    </w:p>
    <w:p w:rsidR="00447351" w:rsidRDefault="0020062F" w:rsidP="00447351">
      <w:pPr>
        <w:jc w:val="both"/>
        <w:rPr>
          <w:sz w:val="28"/>
          <w:szCs w:val="28"/>
        </w:rPr>
      </w:pPr>
      <w:r>
        <w:rPr>
          <w:sz w:val="28"/>
          <w:szCs w:val="28"/>
        </w:rPr>
        <w:t>I implemented a simple microservices based architecture where services interact with each other in form of events</w:t>
      </w:r>
      <w:r w:rsidR="00447351">
        <w:rPr>
          <w:sz w:val="28"/>
          <w:szCs w:val="28"/>
        </w:rPr>
        <w:t>,</w:t>
      </w:r>
      <w:r>
        <w:rPr>
          <w:sz w:val="28"/>
          <w:szCs w:val="28"/>
        </w:rPr>
        <w:t xml:space="preserve"> requiring a message broker between them. I used this real world example architecture to test RabbitMQ and Kafka as message broker.</w:t>
      </w:r>
      <w:r w:rsidR="00181DDD">
        <w:rPr>
          <w:sz w:val="28"/>
          <w:szCs w:val="28"/>
        </w:rPr>
        <w:t xml:space="preserve"> I used synthetic data </w:t>
      </w:r>
      <w:r w:rsidR="00447351">
        <w:rPr>
          <w:sz w:val="28"/>
          <w:szCs w:val="28"/>
        </w:rPr>
        <w:t>I created for the simulation. I</w:t>
      </w:r>
      <w:r w:rsidRPr="0020062F">
        <w:rPr>
          <w:sz w:val="28"/>
          <w:szCs w:val="28"/>
        </w:rPr>
        <w:t xml:space="preserve"> measure</w:t>
      </w:r>
      <w:r w:rsidR="00447351">
        <w:rPr>
          <w:sz w:val="28"/>
          <w:szCs w:val="28"/>
        </w:rPr>
        <w:t>d</w:t>
      </w:r>
      <w:r w:rsidRPr="0020062F">
        <w:rPr>
          <w:sz w:val="28"/>
          <w:szCs w:val="28"/>
        </w:rPr>
        <w:t xml:space="preserve"> performance as messages processed per unit time, end-to-end latency for a message to traverse the pipeline from the producer through the system to the consumer</w:t>
      </w:r>
      <w:r w:rsidR="00447351">
        <w:rPr>
          <w:sz w:val="28"/>
          <w:szCs w:val="28"/>
        </w:rPr>
        <w:t xml:space="preserve">, </w:t>
      </w:r>
      <w:r w:rsidR="00447351" w:rsidRPr="00447351">
        <w:rPr>
          <w:sz w:val="28"/>
          <w:szCs w:val="28"/>
        </w:rPr>
        <w:t>tradeoffs between latency with durability and availability</w:t>
      </w:r>
      <w:r w:rsidR="00447351">
        <w:rPr>
          <w:sz w:val="28"/>
          <w:szCs w:val="28"/>
        </w:rPr>
        <w:t xml:space="preserve">, </w:t>
      </w:r>
      <w:r w:rsidR="00447351" w:rsidRPr="00447351">
        <w:rPr>
          <w:sz w:val="28"/>
          <w:szCs w:val="28"/>
        </w:rPr>
        <w:t>acknowledgment based message retention in Rab</w:t>
      </w:r>
      <w:r w:rsidR="00447351">
        <w:rPr>
          <w:sz w:val="28"/>
          <w:szCs w:val="28"/>
        </w:rPr>
        <w:t>b</w:t>
      </w:r>
      <w:r w:rsidR="00447351" w:rsidRPr="00447351">
        <w:rPr>
          <w:sz w:val="28"/>
          <w:szCs w:val="28"/>
        </w:rPr>
        <w:t>itMQ v/s policy based message retention in Kafka</w:t>
      </w:r>
      <w:r w:rsidR="00447351">
        <w:rPr>
          <w:sz w:val="28"/>
          <w:szCs w:val="28"/>
        </w:rPr>
        <w:t>.</w:t>
      </w:r>
    </w:p>
    <w:p w:rsidR="00107C82" w:rsidRPr="00107C82" w:rsidRDefault="00A82B11" w:rsidP="00181DDD">
      <w:pPr>
        <w:pStyle w:val="Heading1"/>
        <w:jc w:val="both"/>
      </w:pPr>
      <w:r>
        <w:t>A Simple Example Architecture</w:t>
      </w:r>
    </w:p>
    <w:p w:rsidR="00454CAB" w:rsidRDefault="00A82B11" w:rsidP="00181DDD">
      <w:pPr>
        <w:jc w:val="both"/>
        <w:rPr>
          <w:sz w:val="28"/>
          <w:szCs w:val="28"/>
        </w:rPr>
      </w:pPr>
      <w:r w:rsidRPr="00454CAB">
        <w:rPr>
          <w:sz w:val="28"/>
          <w:szCs w:val="28"/>
        </w:rPr>
        <w:t>I have used a microservices based architecture taken from Jack Vanlightly [1]</w:t>
      </w:r>
      <w:r w:rsidR="0098381F" w:rsidRPr="00454CAB">
        <w:rPr>
          <w:sz w:val="28"/>
          <w:szCs w:val="28"/>
        </w:rPr>
        <w:t xml:space="preserve"> </w:t>
      </w:r>
      <w:r w:rsidRPr="00454CAB">
        <w:rPr>
          <w:sz w:val="28"/>
          <w:szCs w:val="28"/>
        </w:rPr>
        <w:t>described below, and overlaid it with RabbitMQ and Kafka kind of use cases</w:t>
      </w:r>
      <w:r w:rsidR="00454CAB" w:rsidRPr="00454CAB">
        <w:rPr>
          <w:sz w:val="28"/>
          <w:szCs w:val="28"/>
        </w:rPr>
        <w:t xml:space="preserve"> representing queue based system and log based system respectively</w:t>
      </w:r>
      <w:r w:rsidRPr="00454CAB">
        <w:rPr>
          <w:sz w:val="28"/>
          <w:szCs w:val="28"/>
        </w:rPr>
        <w:t>, and compared their performance.</w:t>
      </w:r>
      <w:r w:rsidR="00454CAB">
        <w:rPr>
          <w:sz w:val="28"/>
          <w:szCs w:val="28"/>
        </w:rPr>
        <w:t xml:space="preserve"> The example architecture has four services that interact via events.</w:t>
      </w:r>
    </w:p>
    <w:p w:rsidR="00454CAB" w:rsidRDefault="00454CAB" w:rsidP="00181DDD">
      <w:pPr>
        <w:jc w:val="both"/>
        <w:rPr>
          <w:sz w:val="28"/>
          <w:szCs w:val="28"/>
        </w:rPr>
      </w:pPr>
      <w:r w:rsidRPr="00454CAB">
        <w:rPr>
          <w:sz w:val="28"/>
          <w:szCs w:val="28"/>
        </w:rPr>
        <w:drawing>
          <wp:inline distT="0" distB="0" distL="0" distR="0" wp14:anchorId="5EADF30C" wp14:editId="48425C7D">
            <wp:extent cx="6675120" cy="289179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5120" cy="2891790"/>
                    </a:xfrm>
                    <a:prstGeom prst="rect">
                      <a:avLst/>
                    </a:prstGeom>
                  </pic:spPr>
                </pic:pic>
              </a:graphicData>
            </a:graphic>
          </wp:inline>
        </w:drawing>
      </w:r>
    </w:p>
    <w:p w:rsidR="00454CAB" w:rsidRDefault="00454CAB" w:rsidP="00181DDD">
      <w:pPr>
        <w:jc w:val="both"/>
        <w:rPr>
          <w:sz w:val="28"/>
          <w:szCs w:val="28"/>
        </w:rPr>
      </w:pPr>
      <w:r>
        <w:rPr>
          <w:sz w:val="28"/>
          <w:szCs w:val="28"/>
        </w:rPr>
        <w:t xml:space="preserve">The Sales &amp; Inventory service emit three events one for each order placed, order modified, and order cancelled. These events are then consumed by Billing service who then creates an entry in billing table capturing the transaction type. Once the bill has been generated, billing service then further produce three events one each for </w:t>
      </w:r>
      <w:r w:rsidR="00C53A9C">
        <w:rPr>
          <w:sz w:val="28"/>
          <w:szCs w:val="28"/>
        </w:rPr>
        <w:t>order</w:t>
      </w:r>
      <w:r>
        <w:rPr>
          <w:sz w:val="28"/>
          <w:szCs w:val="28"/>
        </w:rPr>
        <w:t xml:space="preserve"> </w:t>
      </w:r>
      <w:r w:rsidR="00C53A9C">
        <w:rPr>
          <w:sz w:val="28"/>
          <w:szCs w:val="28"/>
        </w:rPr>
        <w:t>placed</w:t>
      </w:r>
      <w:r>
        <w:rPr>
          <w:sz w:val="28"/>
          <w:szCs w:val="28"/>
        </w:rPr>
        <w:t xml:space="preserve">, </w:t>
      </w:r>
      <w:r w:rsidR="00C53A9C">
        <w:rPr>
          <w:sz w:val="28"/>
          <w:szCs w:val="28"/>
        </w:rPr>
        <w:t>order</w:t>
      </w:r>
      <w:r>
        <w:rPr>
          <w:sz w:val="28"/>
          <w:szCs w:val="28"/>
        </w:rPr>
        <w:t xml:space="preserve"> modified, and </w:t>
      </w:r>
      <w:r w:rsidR="00C53A9C">
        <w:rPr>
          <w:sz w:val="28"/>
          <w:szCs w:val="28"/>
        </w:rPr>
        <w:t xml:space="preserve">order cancelled. Events produced by billing service </w:t>
      </w:r>
      <w:r w:rsidR="00C53A9C">
        <w:rPr>
          <w:sz w:val="28"/>
          <w:szCs w:val="28"/>
        </w:rPr>
        <w:lastRenderedPageBreak/>
        <w:t xml:space="preserve">is consumed by fulfillment service which then ship the order only if it has not yet been cancelled or shipped producing a corresponding event. Finally the last service called notifications service which don't produce any further event but consumes </w:t>
      </w:r>
      <w:r w:rsidR="00A73AF5">
        <w:rPr>
          <w:sz w:val="28"/>
          <w:szCs w:val="28"/>
        </w:rPr>
        <w:t xml:space="preserve">three events— order placed, order cancelled, and order shipped by three different services— </w:t>
      </w:r>
      <w:r w:rsidR="00C53A9C">
        <w:rPr>
          <w:sz w:val="28"/>
          <w:szCs w:val="28"/>
        </w:rPr>
        <w:t xml:space="preserve">Sales &amp; Inventory, </w:t>
      </w:r>
      <w:r w:rsidR="00A73AF5">
        <w:rPr>
          <w:sz w:val="28"/>
          <w:szCs w:val="28"/>
        </w:rPr>
        <w:t>Billing, and Fulfillment respectively.</w:t>
      </w:r>
    </w:p>
    <w:p w:rsidR="00524388" w:rsidRDefault="00A73AF5" w:rsidP="00181DDD">
      <w:pPr>
        <w:pStyle w:val="Heading1"/>
        <w:jc w:val="both"/>
      </w:pPr>
      <w:r>
        <w:t>RabbitMQ</w:t>
      </w:r>
    </w:p>
    <w:p w:rsidR="0098381F" w:rsidRDefault="00A73AF5" w:rsidP="00181DDD">
      <w:pPr>
        <w:jc w:val="both"/>
        <w:rPr>
          <w:sz w:val="28"/>
          <w:szCs w:val="28"/>
        </w:rPr>
      </w:pPr>
      <w:r w:rsidRPr="00A73AF5">
        <w:rPr>
          <w:sz w:val="28"/>
          <w:szCs w:val="28"/>
        </w:rPr>
        <w:t xml:space="preserve">If we overlay this with a RabbitMQ kind of use case with </w:t>
      </w:r>
      <w:r w:rsidR="00DF32F6">
        <w:rPr>
          <w:sz w:val="28"/>
          <w:szCs w:val="28"/>
        </w:rPr>
        <w:t>q</w:t>
      </w:r>
      <w:r w:rsidRPr="00A73AF5">
        <w:rPr>
          <w:sz w:val="28"/>
          <w:szCs w:val="28"/>
        </w:rPr>
        <w:t xml:space="preserve">ueue, we end up with the design </w:t>
      </w:r>
      <w:r>
        <w:rPr>
          <w:sz w:val="28"/>
          <w:szCs w:val="28"/>
        </w:rPr>
        <w:t>described</w:t>
      </w:r>
      <w:r w:rsidRPr="00A73AF5">
        <w:rPr>
          <w:sz w:val="28"/>
          <w:szCs w:val="28"/>
        </w:rPr>
        <w:t xml:space="preserve"> below</w:t>
      </w:r>
      <w:r w:rsidR="003872C1">
        <w:rPr>
          <w:sz w:val="28"/>
          <w:szCs w:val="28"/>
        </w:rPr>
        <w:t>. I have used celery to create workers for billing, fulfillment, and notifications services</w:t>
      </w:r>
      <w:r w:rsidR="00017A17">
        <w:rPr>
          <w:sz w:val="28"/>
          <w:szCs w:val="28"/>
        </w:rPr>
        <w:t>,</w:t>
      </w:r>
      <w:r w:rsidR="003872C1">
        <w:rPr>
          <w:sz w:val="28"/>
          <w:szCs w:val="28"/>
        </w:rPr>
        <w:t xml:space="preserve"> taking tasks from queue.</w:t>
      </w:r>
    </w:p>
    <w:p w:rsidR="003872C1" w:rsidRDefault="003872C1" w:rsidP="00181DDD">
      <w:pPr>
        <w:jc w:val="both"/>
        <w:rPr>
          <w:sz w:val="28"/>
          <w:szCs w:val="28"/>
        </w:rPr>
      </w:pPr>
      <w:r w:rsidRPr="003872C1">
        <w:rPr>
          <w:sz w:val="28"/>
          <w:szCs w:val="28"/>
        </w:rPr>
        <w:drawing>
          <wp:inline distT="0" distB="0" distL="0" distR="0" wp14:anchorId="7D056942" wp14:editId="5142EBE8">
            <wp:extent cx="6675120" cy="28486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5120" cy="2848610"/>
                    </a:xfrm>
                    <a:prstGeom prst="rect">
                      <a:avLst/>
                    </a:prstGeom>
                  </pic:spPr>
                </pic:pic>
              </a:graphicData>
            </a:graphic>
          </wp:inline>
        </w:drawing>
      </w:r>
    </w:p>
    <w:p w:rsidR="003872C1" w:rsidRDefault="00DF32F6" w:rsidP="00181DDD">
      <w:pPr>
        <w:jc w:val="both"/>
        <w:rPr>
          <w:sz w:val="28"/>
          <w:szCs w:val="28"/>
        </w:rPr>
      </w:pPr>
      <w:r>
        <w:rPr>
          <w:sz w:val="28"/>
          <w:szCs w:val="28"/>
        </w:rPr>
        <w:t>Here, order placed, order modified, order cancelled, order refunded, bill modified, order billed, order shipped are events produced by sales &amp; inventory, billing, fulfillment which are our different microservices in the architecture including notifications, just consuming events without producing any.</w:t>
      </w:r>
    </w:p>
    <w:p w:rsidR="00DF32F6" w:rsidRDefault="00DF32F6" w:rsidP="00181DDD">
      <w:pPr>
        <w:pStyle w:val="Heading1"/>
        <w:jc w:val="both"/>
      </w:pPr>
      <w:r>
        <w:t>Kafka</w:t>
      </w:r>
    </w:p>
    <w:p w:rsidR="00017A17" w:rsidRDefault="00DF32F6" w:rsidP="00181DDD">
      <w:pPr>
        <w:jc w:val="both"/>
        <w:rPr>
          <w:sz w:val="28"/>
          <w:szCs w:val="28"/>
        </w:rPr>
      </w:pPr>
      <w:r w:rsidRPr="00DF32F6">
        <w:rPr>
          <w:sz w:val="28"/>
          <w:szCs w:val="28"/>
        </w:rPr>
        <w:t xml:space="preserve">If we overlay this with a Kafka kind of use case with log, we end up with </w:t>
      </w:r>
      <w:r>
        <w:rPr>
          <w:sz w:val="28"/>
          <w:szCs w:val="28"/>
        </w:rPr>
        <w:t>design described below. I had spanned few concurrent threads as workers for taking task</w:t>
      </w:r>
      <w:r w:rsidR="00017A17">
        <w:rPr>
          <w:sz w:val="28"/>
          <w:szCs w:val="28"/>
        </w:rPr>
        <w:t xml:space="preserve"> on behalf of billing, fulfillment, and notifications services. </w:t>
      </w:r>
    </w:p>
    <w:p w:rsidR="00017A17" w:rsidRDefault="00017A17" w:rsidP="00181DDD">
      <w:pPr>
        <w:jc w:val="both"/>
        <w:rPr>
          <w:sz w:val="28"/>
          <w:szCs w:val="28"/>
        </w:rPr>
      </w:pPr>
      <w:r w:rsidRPr="00017A17">
        <w:rPr>
          <w:sz w:val="28"/>
          <w:szCs w:val="28"/>
        </w:rPr>
        <w:lastRenderedPageBreak/>
        <w:drawing>
          <wp:inline distT="0" distB="0" distL="0" distR="0" wp14:anchorId="615A0A49" wp14:editId="2D6D4B47">
            <wp:extent cx="6675120" cy="3319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5120" cy="3319145"/>
                    </a:xfrm>
                    <a:prstGeom prst="rect">
                      <a:avLst/>
                    </a:prstGeom>
                  </pic:spPr>
                </pic:pic>
              </a:graphicData>
            </a:graphic>
          </wp:inline>
        </w:drawing>
      </w:r>
    </w:p>
    <w:p w:rsidR="00017A17" w:rsidRDefault="00017A17" w:rsidP="00181DDD">
      <w:pPr>
        <w:jc w:val="both"/>
        <w:rPr>
          <w:sz w:val="28"/>
          <w:szCs w:val="28"/>
        </w:rPr>
      </w:pPr>
      <w:r>
        <w:rPr>
          <w:sz w:val="28"/>
          <w:szCs w:val="28"/>
        </w:rPr>
        <w:t>Here, we have created a single topic for all orders event. We have Sales &amp; Inventory, Billing, and Fulfillment— all three services pushing messages in the same topic and another three services— Billing, Fulfillment, and Notifications consuming events from the same topic.</w:t>
      </w:r>
    </w:p>
    <w:p w:rsidR="007E334A" w:rsidRPr="007E334A" w:rsidRDefault="007E334A" w:rsidP="00181DDD">
      <w:pPr>
        <w:pStyle w:val="Heading1"/>
        <w:jc w:val="both"/>
      </w:pPr>
      <w:r>
        <w:t>Design Implementation</w:t>
      </w:r>
    </w:p>
    <w:p w:rsidR="00017A17" w:rsidRDefault="001F2ECB" w:rsidP="00181DDD">
      <w:pPr>
        <w:jc w:val="both"/>
        <w:rPr>
          <w:sz w:val="28"/>
          <w:szCs w:val="28"/>
        </w:rPr>
      </w:pPr>
      <w:r>
        <w:rPr>
          <w:sz w:val="28"/>
          <w:szCs w:val="28"/>
        </w:rPr>
        <w:t>I have created a Django web application which listen</w:t>
      </w:r>
      <w:r w:rsidR="00F7421F">
        <w:rPr>
          <w:sz w:val="28"/>
          <w:szCs w:val="28"/>
        </w:rPr>
        <w:t>s</w:t>
      </w:r>
      <w:r>
        <w:rPr>
          <w:sz w:val="28"/>
          <w:szCs w:val="28"/>
        </w:rPr>
        <w:t xml:space="preserve"> for </w:t>
      </w:r>
      <w:r w:rsidR="00F7421F">
        <w:rPr>
          <w:sz w:val="28"/>
          <w:szCs w:val="28"/>
        </w:rPr>
        <w:t xml:space="preserve">HTTP </w:t>
      </w:r>
      <w:r>
        <w:rPr>
          <w:sz w:val="28"/>
          <w:szCs w:val="28"/>
        </w:rPr>
        <w:t>GET request with</w:t>
      </w:r>
      <w:r w:rsidR="00D91777">
        <w:rPr>
          <w:sz w:val="28"/>
          <w:szCs w:val="28"/>
        </w:rPr>
        <w:t xml:space="preserve"> two arguments—</w:t>
      </w:r>
      <w:r>
        <w:rPr>
          <w:sz w:val="28"/>
          <w:szCs w:val="28"/>
        </w:rPr>
        <w:t xml:space="preserve"> path to synthetic data</w:t>
      </w:r>
      <w:r w:rsidR="00F7421F">
        <w:rPr>
          <w:sz w:val="28"/>
          <w:szCs w:val="28"/>
        </w:rPr>
        <w:t xml:space="preserve"> and message broker to use in simulation. The handler for the run-simulation-get-request is the Sales &amp; Inventory service mentioned above and </w:t>
      </w:r>
      <w:r w:rsidR="00D91777">
        <w:rPr>
          <w:sz w:val="28"/>
          <w:szCs w:val="28"/>
        </w:rPr>
        <w:t xml:space="preserve">it </w:t>
      </w:r>
      <w:r w:rsidR="00F7421F">
        <w:rPr>
          <w:sz w:val="28"/>
          <w:szCs w:val="28"/>
        </w:rPr>
        <w:t xml:space="preserve">reads orders.in and according produces three events one each for order placed, order modified, and order cancelled. If message broker specified in get </w:t>
      </w:r>
      <w:r w:rsidR="00D91777">
        <w:rPr>
          <w:sz w:val="28"/>
          <w:szCs w:val="28"/>
        </w:rPr>
        <w:t>request is RabbitMQ, then it pushes the celery task corresponding to event type in the RabbitMQ queue, else it pushes the message in Kafka Topic.</w:t>
      </w:r>
    </w:p>
    <w:p w:rsidR="00D91777" w:rsidRDefault="00D91777" w:rsidP="00181DDD">
      <w:pPr>
        <w:jc w:val="both"/>
        <w:rPr>
          <w:sz w:val="28"/>
          <w:szCs w:val="28"/>
        </w:rPr>
      </w:pPr>
      <w:r>
        <w:rPr>
          <w:sz w:val="28"/>
          <w:szCs w:val="28"/>
        </w:rPr>
        <w:t>Celery workers polls tasks from the queue and according does the roll for the Billing, or the Fulfillment, or the Notifications services if our broker was RabbitMQ. In case of Kafka I have created another HTTP GET request handler which takes concurrency value as an argument and accordingly forks threads that further polls message from Kafka topic and according does the roll for the Billing, or the Fulfillment, or the Notifications services, just the same way celery worker does with RabbitMQ queue.</w:t>
      </w:r>
    </w:p>
    <w:p w:rsidR="002B4A03" w:rsidRDefault="00683942" w:rsidP="00181DDD">
      <w:pPr>
        <w:jc w:val="both"/>
        <w:rPr>
          <w:sz w:val="28"/>
          <w:szCs w:val="28"/>
        </w:rPr>
      </w:pPr>
      <w:r>
        <w:rPr>
          <w:sz w:val="28"/>
          <w:szCs w:val="28"/>
        </w:rPr>
        <w:lastRenderedPageBreak/>
        <w:t>And the last HTTP GET request handler I created is for generating synthetic data for the simulation with path and data size as arguments.</w:t>
      </w:r>
      <w:r w:rsidR="008C159A">
        <w:rPr>
          <w:sz w:val="28"/>
          <w:szCs w:val="28"/>
        </w:rPr>
        <w:t xml:space="preserve"> </w:t>
      </w:r>
      <w:r>
        <w:rPr>
          <w:sz w:val="28"/>
          <w:szCs w:val="28"/>
        </w:rPr>
        <w:t>I have used PostgreSQL as Database Management Software for the project</w:t>
      </w:r>
      <w:r w:rsidR="008C159A">
        <w:rPr>
          <w:sz w:val="28"/>
          <w:szCs w:val="28"/>
        </w:rPr>
        <w:t>. There are three tables in the database. First table is orders table which is filled and modified by Sales &amp; Inventory as the orders are placed, modified, or cancelled. Fulfillment service also modifies orders table if it ships any order. Second We have inventory table which is edited by Sales &amp; Inventory again whenever a</w:t>
      </w:r>
      <w:r w:rsidR="002B4A03">
        <w:rPr>
          <w:sz w:val="28"/>
          <w:szCs w:val="28"/>
        </w:rPr>
        <w:t>n</w:t>
      </w:r>
      <w:r w:rsidR="008C159A">
        <w:rPr>
          <w:sz w:val="28"/>
          <w:szCs w:val="28"/>
        </w:rPr>
        <w:t xml:space="preserve"> order is placed, modified, or cancelled. </w:t>
      </w:r>
      <w:r w:rsidR="002B4A03">
        <w:rPr>
          <w:sz w:val="28"/>
          <w:szCs w:val="28"/>
        </w:rPr>
        <w:t>The last table is bills table which is edited by Billing service. Notifications service doesn't edit any table it dumps its notification in a file named "notifications.out" in data directory.</w:t>
      </w:r>
    </w:p>
    <w:p w:rsidR="007E334A" w:rsidRDefault="007E334A" w:rsidP="00181DDD">
      <w:pPr>
        <w:pStyle w:val="Heading1"/>
        <w:jc w:val="both"/>
      </w:pPr>
      <w:r>
        <w:t>Installation Manual</w:t>
      </w:r>
    </w:p>
    <w:p w:rsidR="007E334A" w:rsidRDefault="002B4A03" w:rsidP="00181DDD">
      <w:pPr>
        <w:jc w:val="both"/>
        <w:rPr>
          <w:sz w:val="28"/>
          <w:szCs w:val="28"/>
        </w:rPr>
      </w:pPr>
      <w:r>
        <w:rPr>
          <w:sz w:val="28"/>
          <w:szCs w:val="28"/>
        </w:rPr>
        <w:t>Install RabbitMQ,</w:t>
      </w:r>
      <w:r w:rsidR="00980E79">
        <w:rPr>
          <w:sz w:val="28"/>
          <w:szCs w:val="28"/>
        </w:rPr>
        <w:t xml:space="preserve"> Apache</w:t>
      </w:r>
      <w:r>
        <w:rPr>
          <w:sz w:val="28"/>
          <w:szCs w:val="28"/>
        </w:rPr>
        <w:t xml:space="preserve"> Kafka, Postgres, Python3, and Git in your system. Installation of these three open-source software can be easily be found on internet from different sources including their official documentation.</w:t>
      </w:r>
    </w:p>
    <w:p w:rsidR="002B4A03" w:rsidRDefault="002B4A03" w:rsidP="00181DDD">
      <w:pPr>
        <w:jc w:val="both"/>
        <w:rPr>
          <w:sz w:val="28"/>
          <w:szCs w:val="28"/>
        </w:rPr>
      </w:pPr>
      <w:r>
        <w:rPr>
          <w:sz w:val="28"/>
          <w:szCs w:val="28"/>
        </w:rPr>
        <w:t>Download the project from "</w:t>
      </w:r>
      <w:r w:rsidRPr="002B4A03">
        <w:rPr>
          <w:color w:val="0070C0"/>
          <w:sz w:val="28"/>
          <w:szCs w:val="28"/>
        </w:rPr>
        <w:t>https://github.com/krdipen/RabbitMQ-and-Kafka.git</w:t>
      </w:r>
      <w:r>
        <w:rPr>
          <w:sz w:val="28"/>
          <w:szCs w:val="28"/>
        </w:rPr>
        <w:t>" using git clone command on your ubuntu system.</w:t>
      </w:r>
    </w:p>
    <w:p w:rsidR="00942115" w:rsidRDefault="00942115" w:rsidP="00181DDD">
      <w:pPr>
        <w:jc w:val="both"/>
        <w:rPr>
          <w:sz w:val="28"/>
          <w:szCs w:val="28"/>
        </w:rPr>
      </w:pPr>
      <w:r w:rsidRPr="00942115">
        <w:rPr>
          <w:sz w:val="28"/>
          <w:szCs w:val="28"/>
        </w:rPr>
        <w:drawing>
          <wp:inline distT="0" distB="0" distL="0" distR="0" wp14:anchorId="62D099EB" wp14:editId="2EC147D1">
            <wp:extent cx="6675120" cy="19691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5120" cy="1969135"/>
                    </a:xfrm>
                    <a:prstGeom prst="rect">
                      <a:avLst/>
                    </a:prstGeom>
                  </pic:spPr>
                </pic:pic>
              </a:graphicData>
            </a:graphic>
          </wp:inline>
        </w:drawing>
      </w:r>
    </w:p>
    <w:p w:rsidR="007E334A" w:rsidRDefault="007E334A" w:rsidP="00181DDD">
      <w:pPr>
        <w:pStyle w:val="Heading1"/>
        <w:jc w:val="both"/>
      </w:pPr>
      <w:r>
        <w:t>Execution Procedure Manual</w:t>
      </w:r>
    </w:p>
    <w:p w:rsidR="00920EF5" w:rsidRDefault="00942115" w:rsidP="00181DDD">
      <w:pPr>
        <w:jc w:val="both"/>
        <w:rPr>
          <w:sz w:val="28"/>
          <w:szCs w:val="28"/>
        </w:rPr>
      </w:pPr>
      <w:r>
        <w:rPr>
          <w:sz w:val="28"/>
          <w:szCs w:val="28"/>
        </w:rPr>
        <w:t>Change the configuration file of RabbitMQ for its server to listen on the public IP address of your system.</w:t>
      </w:r>
      <w:r w:rsidR="00920EF5">
        <w:rPr>
          <w:sz w:val="28"/>
          <w:szCs w:val="28"/>
        </w:rPr>
        <w:t xml:space="preserve"> The path along with filename is for the configuration file is "</w:t>
      </w:r>
      <w:r w:rsidR="00920EF5" w:rsidRPr="00942115">
        <w:rPr>
          <w:sz w:val="28"/>
          <w:szCs w:val="28"/>
        </w:rPr>
        <w:t>/etc/rabbitmq/rabbitmq-env.conf</w:t>
      </w:r>
      <w:r w:rsidR="00920EF5">
        <w:rPr>
          <w:sz w:val="28"/>
          <w:szCs w:val="28"/>
        </w:rPr>
        <w:t>". Use sudo command with vim to edit the file. Also add a user in your RabbitMQ server to allow him/her access the server.</w:t>
      </w:r>
      <w:r w:rsidR="00980E79">
        <w:rPr>
          <w:sz w:val="28"/>
          <w:szCs w:val="28"/>
        </w:rPr>
        <w:t xml:space="preserve"> Finally start or restart</w:t>
      </w:r>
      <w:r w:rsidR="00920EF5">
        <w:rPr>
          <w:sz w:val="28"/>
          <w:szCs w:val="28"/>
        </w:rPr>
        <w:t xml:space="preserve"> </w:t>
      </w:r>
      <w:r w:rsidR="00980E79">
        <w:rPr>
          <w:sz w:val="28"/>
          <w:szCs w:val="28"/>
        </w:rPr>
        <w:t xml:space="preserve">the server as is the case. </w:t>
      </w:r>
      <w:r w:rsidR="00920EF5">
        <w:rPr>
          <w:sz w:val="28"/>
          <w:szCs w:val="28"/>
        </w:rPr>
        <w:t>The commands and the screenshot of terminal is shown below for you to follow along the set up procedure.</w:t>
      </w:r>
    </w:p>
    <w:p w:rsidR="00942115" w:rsidRDefault="00942115" w:rsidP="00181DDD">
      <w:pPr>
        <w:jc w:val="both"/>
        <w:rPr>
          <w:sz w:val="28"/>
          <w:szCs w:val="28"/>
        </w:rPr>
      </w:pPr>
      <w:r>
        <w:rPr>
          <w:sz w:val="28"/>
          <w:szCs w:val="28"/>
        </w:rPr>
        <w:lastRenderedPageBreak/>
        <w:t xml:space="preserve">$ sudo vim </w:t>
      </w:r>
      <w:r w:rsidRPr="00942115">
        <w:rPr>
          <w:sz w:val="28"/>
          <w:szCs w:val="28"/>
        </w:rPr>
        <w:t>/etc/rabbitmq/rabbitmq-env.conf</w:t>
      </w:r>
    </w:p>
    <w:p w:rsidR="00942115" w:rsidRDefault="00942115" w:rsidP="00181DDD">
      <w:pPr>
        <w:jc w:val="both"/>
        <w:rPr>
          <w:sz w:val="28"/>
          <w:szCs w:val="28"/>
        </w:rPr>
      </w:pPr>
      <w:r w:rsidRPr="00942115">
        <w:rPr>
          <w:sz w:val="28"/>
          <w:szCs w:val="28"/>
        </w:rPr>
        <w:drawing>
          <wp:inline distT="0" distB="0" distL="0" distR="0" wp14:anchorId="679E04E9" wp14:editId="55F488B6">
            <wp:extent cx="6675120" cy="234188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5120" cy="2341880"/>
                    </a:xfrm>
                    <a:prstGeom prst="rect">
                      <a:avLst/>
                    </a:prstGeom>
                  </pic:spPr>
                </pic:pic>
              </a:graphicData>
            </a:graphic>
          </wp:inline>
        </w:drawing>
      </w:r>
    </w:p>
    <w:p w:rsidR="00920EF5" w:rsidRDefault="00920EF5" w:rsidP="00181DDD">
      <w:pPr>
        <w:jc w:val="both"/>
        <w:rPr>
          <w:sz w:val="28"/>
          <w:szCs w:val="28"/>
        </w:rPr>
      </w:pPr>
      <w:r>
        <w:rPr>
          <w:sz w:val="28"/>
          <w:szCs w:val="28"/>
        </w:rPr>
        <w:t xml:space="preserve">$ sudo </w:t>
      </w:r>
      <w:r w:rsidRPr="00920EF5">
        <w:rPr>
          <w:sz w:val="28"/>
          <w:szCs w:val="28"/>
        </w:rPr>
        <w:t>rabbitmqctl add_user &lt;</w:t>
      </w:r>
      <w:r>
        <w:rPr>
          <w:sz w:val="28"/>
          <w:szCs w:val="28"/>
        </w:rPr>
        <w:t>username</w:t>
      </w:r>
      <w:r w:rsidRPr="00920EF5">
        <w:rPr>
          <w:sz w:val="28"/>
          <w:szCs w:val="28"/>
        </w:rPr>
        <w:t>&gt; &lt;password&gt;</w:t>
      </w:r>
    </w:p>
    <w:p w:rsidR="00920EF5" w:rsidRDefault="00920EF5" w:rsidP="00181DDD">
      <w:pPr>
        <w:jc w:val="both"/>
        <w:rPr>
          <w:sz w:val="28"/>
          <w:szCs w:val="28"/>
        </w:rPr>
      </w:pPr>
      <w:r w:rsidRPr="00920EF5">
        <w:rPr>
          <w:sz w:val="28"/>
          <w:szCs w:val="28"/>
        </w:rPr>
        <w:drawing>
          <wp:inline distT="0" distB="0" distL="0" distR="0" wp14:anchorId="07E768A5" wp14:editId="1EDA2381">
            <wp:extent cx="6675120" cy="72009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5120" cy="720090"/>
                    </a:xfrm>
                    <a:prstGeom prst="rect">
                      <a:avLst/>
                    </a:prstGeom>
                  </pic:spPr>
                </pic:pic>
              </a:graphicData>
            </a:graphic>
          </wp:inline>
        </w:drawing>
      </w:r>
    </w:p>
    <w:p w:rsidR="00920EF5" w:rsidRDefault="00920EF5" w:rsidP="00181DDD">
      <w:pPr>
        <w:jc w:val="both"/>
        <w:rPr>
          <w:sz w:val="28"/>
          <w:szCs w:val="28"/>
        </w:rPr>
      </w:pPr>
      <w:r>
        <w:rPr>
          <w:sz w:val="28"/>
          <w:szCs w:val="28"/>
        </w:rPr>
        <w:t xml:space="preserve">$ sudo </w:t>
      </w:r>
      <w:r w:rsidRPr="00920EF5">
        <w:rPr>
          <w:sz w:val="28"/>
          <w:szCs w:val="28"/>
        </w:rPr>
        <w:t>rabbitmqctl set_permissions -p / &lt;username&gt; '.*' '.*' '.*'</w:t>
      </w:r>
    </w:p>
    <w:p w:rsidR="00920EF5" w:rsidRDefault="00980E79" w:rsidP="00181DDD">
      <w:pPr>
        <w:jc w:val="both"/>
        <w:rPr>
          <w:sz w:val="28"/>
          <w:szCs w:val="28"/>
        </w:rPr>
      </w:pPr>
      <w:r w:rsidRPr="00980E79">
        <w:rPr>
          <w:sz w:val="28"/>
          <w:szCs w:val="28"/>
        </w:rPr>
        <w:drawing>
          <wp:inline distT="0" distB="0" distL="0" distR="0" wp14:anchorId="516B19FD" wp14:editId="6A303D06">
            <wp:extent cx="6675120" cy="55753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5120" cy="557530"/>
                    </a:xfrm>
                    <a:prstGeom prst="rect">
                      <a:avLst/>
                    </a:prstGeom>
                  </pic:spPr>
                </pic:pic>
              </a:graphicData>
            </a:graphic>
          </wp:inline>
        </w:drawing>
      </w:r>
    </w:p>
    <w:p w:rsidR="00980E79" w:rsidRDefault="00980E79" w:rsidP="00181DDD">
      <w:pPr>
        <w:jc w:val="both"/>
        <w:rPr>
          <w:sz w:val="28"/>
          <w:szCs w:val="28"/>
        </w:rPr>
      </w:pPr>
      <w:r>
        <w:rPr>
          <w:sz w:val="28"/>
          <w:szCs w:val="28"/>
        </w:rPr>
        <w:t xml:space="preserve">$ </w:t>
      </w:r>
      <w:r w:rsidRPr="00980E79">
        <w:rPr>
          <w:sz w:val="28"/>
          <w:szCs w:val="28"/>
        </w:rPr>
        <w:t>sudo service rabbitmq-server restart</w:t>
      </w:r>
    </w:p>
    <w:p w:rsidR="00980E79" w:rsidRDefault="00980E79" w:rsidP="00181DDD">
      <w:pPr>
        <w:jc w:val="both"/>
        <w:rPr>
          <w:sz w:val="28"/>
          <w:szCs w:val="28"/>
        </w:rPr>
      </w:pPr>
      <w:r w:rsidRPr="00980E79">
        <w:rPr>
          <w:sz w:val="28"/>
          <w:szCs w:val="28"/>
        </w:rPr>
        <w:drawing>
          <wp:inline distT="0" distB="0" distL="0" distR="0" wp14:anchorId="20D6A9DB" wp14:editId="1F523A47">
            <wp:extent cx="6675120" cy="7569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5120" cy="756920"/>
                    </a:xfrm>
                    <a:prstGeom prst="rect">
                      <a:avLst/>
                    </a:prstGeom>
                  </pic:spPr>
                </pic:pic>
              </a:graphicData>
            </a:graphic>
          </wp:inline>
        </w:drawing>
      </w:r>
    </w:p>
    <w:p w:rsidR="00980E79" w:rsidRDefault="00980E79" w:rsidP="00181DDD">
      <w:pPr>
        <w:jc w:val="both"/>
        <w:rPr>
          <w:sz w:val="28"/>
          <w:szCs w:val="28"/>
        </w:rPr>
      </w:pPr>
      <w:r>
        <w:rPr>
          <w:sz w:val="28"/>
          <w:szCs w:val="28"/>
        </w:rPr>
        <w:t>This completes for RabbitMQ work. Our RabbitMQ is now running. Next let's move to Kafka and start the server but before that we will edit the configuration file to allow it listen on public IP address</w:t>
      </w:r>
      <w:r w:rsidR="006E7086">
        <w:rPr>
          <w:sz w:val="28"/>
          <w:szCs w:val="28"/>
        </w:rPr>
        <w:t xml:space="preserve"> and start zookeeper server</w:t>
      </w:r>
      <w:r>
        <w:rPr>
          <w:sz w:val="28"/>
          <w:szCs w:val="28"/>
        </w:rPr>
        <w:t>. Inside the Kafka directory we downloaded we find configuration file at "</w:t>
      </w:r>
      <w:r w:rsidRPr="00980E79">
        <w:rPr>
          <w:sz w:val="28"/>
          <w:szCs w:val="28"/>
        </w:rPr>
        <w:t>config/server.properties</w:t>
      </w:r>
      <w:r>
        <w:rPr>
          <w:sz w:val="28"/>
          <w:szCs w:val="28"/>
        </w:rPr>
        <w:t>". Edit the file with your own IP address. The screenshot of terminal is attached below.</w:t>
      </w:r>
    </w:p>
    <w:p w:rsidR="00980E79" w:rsidRDefault="00980E79" w:rsidP="00181DDD">
      <w:pPr>
        <w:jc w:val="both"/>
        <w:rPr>
          <w:sz w:val="28"/>
          <w:szCs w:val="28"/>
        </w:rPr>
      </w:pPr>
      <w:r>
        <w:rPr>
          <w:sz w:val="28"/>
          <w:szCs w:val="28"/>
        </w:rPr>
        <w:lastRenderedPageBreak/>
        <w:t xml:space="preserve">$ vim </w:t>
      </w:r>
      <w:r w:rsidRPr="00980E79">
        <w:rPr>
          <w:sz w:val="28"/>
          <w:szCs w:val="28"/>
        </w:rPr>
        <w:t>config/server.properties</w:t>
      </w:r>
    </w:p>
    <w:p w:rsidR="00980E79" w:rsidRDefault="006E7086" w:rsidP="00181DDD">
      <w:pPr>
        <w:jc w:val="both"/>
        <w:rPr>
          <w:sz w:val="28"/>
          <w:szCs w:val="28"/>
        </w:rPr>
      </w:pPr>
      <w:r w:rsidRPr="006E7086">
        <w:rPr>
          <w:sz w:val="28"/>
          <w:szCs w:val="28"/>
        </w:rPr>
        <w:drawing>
          <wp:inline distT="0" distB="0" distL="0" distR="0" wp14:anchorId="17EFFB00" wp14:editId="535D4D67">
            <wp:extent cx="6675120" cy="2080895"/>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5120" cy="2080895"/>
                    </a:xfrm>
                    <a:prstGeom prst="rect">
                      <a:avLst/>
                    </a:prstGeom>
                  </pic:spPr>
                </pic:pic>
              </a:graphicData>
            </a:graphic>
          </wp:inline>
        </w:drawing>
      </w:r>
    </w:p>
    <w:p w:rsidR="006E7086" w:rsidRDefault="006E7086" w:rsidP="00181DDD">
      <w:pPr>
        <w:jc w:val="both"/>
        <w:rPr>
          <w:sz w:val="28"/>
          <w:szCs w:val="28"/>
        </w:rPr>
      </w:pPr>
      <w:r>
        <w:rPr>
          <w:sz w:val="28"/>
          <w:szCs w:val="28"/>
        </w:rPr>
        <w:t xml:space="preserve">$ </w:t>
      </w:r>
      <w:r w:rsidRPr="006E7086">
        <w:rPr>
          <w:sz w:val="28"/>
          <w:szCs w:val="28"/>
        </w:rPr>
        <w:t>bin/zookeeper-server-start.sh config/zookeeper.properties</w:t>
      </w:r>
    </w:p>
    <w:p w:rsidR="006E7086" w:rsidRDefault="006E7086" w:rsidP="00181DDD">
      <w:pPr>
        <w:jc w:val="both"/>
        <w:rPr>
          <w:sz w:val="28"/>
          <w:szCs w:val="28"/>
        </w:rPr>
      </w:pPr>
      <w:r w:rsidRPr="006E7086">
        <w:rPr>
          <w:sz w:val="28"/>
          <w:szCs w:val="28"/>
        </w:rPr>
        <w:drawing>
          <wp:inline distT="0" distB="0" distL="0" distR="0" wp14:anchorId="0D7140F0" wp14:editId="05E3B051">
            <wp:extent cx="6675120" cy="97472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974725"/>
                    </a:xfrm>
                    <a:prstGeom prst="rect">
                      <a:avLst/>
                    </a:prstGeom>
                  </pic:spPr>
                </pic:pic>
              </a:graphicData>
            </a:graphic>
          </wp:inline>
        </w:drawing>
      </w:r>
    </w:p>
    <w:p w:rsidR="006E7086" w:rsidRDefault="006E7086" w:rsidP="00181DDD">
      <w:pPr>
        <w:jc w:val="both"/>
        <w:rPr>
          <w:sz w:val="28"/>
          <w:szCs w:val="28"/>
        </w:rPr>
      </w:pPr>
      <w:r>
        <w:rPr>
          <w:sz w:val="28"/>
          <w:szCs w:val="28"/>
        </w:rPr>
        <w:t xml:space="preserve">$ </w:t>
      </w:r>
      <w:r w:rsidRPr="006E7086">
        <w:rPr>
          <w:sz w:val="28"/>
          <w:szCs w:val="28"/>
        </w:rPr>
        <w:t>bin/kafka-server-start.sh config/server.properties</w:t>
      </w:r>
    </w:p>
    <w:p w:rsidR="006E7086" w:rsidRDefault="006E7086" w:rsidP="00181DDD">
      <w:pPr>
        <w:jc w:val="both"/>
        <w:rPr>
          <w:sz w:val="28"/>
          <w:szCs w:val="28"/>
        </w:rPr>
      </w:pPr>
      <w:r w:rsidRPr="006E7086">
        <w:rPr>
          <w:sz w:val="28"/>
          <w:szCs w:val="28"/>
        </w:rPr>
        <w:drawing>
          <wp:inline distT="0" distB="0" distL="0" distR="0" wp14:anchorId="4E9AB43B" wp14:editId="60392A35">
            <wp:extent cx="6675120" cy="10369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1036955"/>
                    </a:xfrm>
                    <a:prstGeom prst="rect">
                      <a:avLst/>
                    </a:prstGeom>
                  </pic:spPr>
                </pic:pic>
              </a:graphicData>
            </a:graphic>
          </wp:inline>
        </w:drawing>
      </w:r>
    </w:p>
    <w:p w:rsidR="008B387D" w:rsidRDefault="006E7086" w:rsidP="00181DDD">
      <w:pPr>
        <w:jc w:val="both"/>
        <w:rPr>
          <w:sz w:val="28"/>
          <w:szCs w:val="28"/>
        </w:rPr>
      </w:pPr>
      <w:r>
        <w:rPr>
          <w:sz w:val="28"/>
          <w:szCs w:val="28"/>
        </w:rPr>
        <w:t>Now our Kafka server is also running. Yay! Now let keep moving further. We will now start our postgres server and create a database in there.</w:t>
      </w:r>
      <w:r w:rsidR="00FC4E33">
        <w:rPr>
          <w:sz w:val="28"/>
          <w:szCs w:val="28"/>
        </w:rPr>
        <w:t xml:space="preserve"> But again before that lets edit our postgres configuration file</w:t>
      </w:r>
      <w:r w:rsidR="00180C1D">
        <w:rPr>
          <w:sz w:val="28"/>
          <w:szCs w:val="28"/>
        </w:rPr>
        <w:t xml:space="preserve"> at "</w:t>
      </w:r>
      <w:r w:rsidR="00180C1D" w:rsidRPr="00180C1D">
        <w:rPr>
          <w:sz w:val="28"/>
          <w:szCs w:val="28"/>
        </w:rPr>
        <w:t>/etc/postgresql/12/main/pg_hba.conf</w:t>
      </w:r>
      <w:r w:rsidR="00180C1D">
        <w:rPr>
          <w:sz w:val="28"/>
          <w:szCs w:val="28"/>
        </w:rPr>
        <w:t>"</w:t>
      </w:r>
      <w:r w:rsidR="00FC4E33">
        <w:rPr>
          <w:sz w:val="28"/>
          <w:szCs w:val="28"/>
        </w:rPr>
        <w:t xml:space="preserve"> to allow it listen on public IP address and also change the settings for it to allow password based authentication</w:t>
      </w:r>
      <w:r w:rsidR="008B387D">
        <w:rPr>
          <w:sz w:val="28"/>
          <w:szCs w:val="28"/>
        </w:rPr>
        <w:t>. We will also create a new postgres user and set its password and allow him the access for the database we just created for our application by granting them all the privileges of operations on the database. We will use out master postgres user which doesn't require password for login to create other user.</w:t>
      </w:r>
      <w:r w:rsidR="00180C1D">
        <w:rPr>
          <w:sz w:val="28"/>
          <w:szCs w:val="28"/>
        </w:rPr>
        <w:t xml:space="preserve"> </w:t>
      </w:r>
      <w:r w:rsidR="008B387D">
        <w:rPr>
          <w:sz w:val="28"/>
          <w:szCs w:val="28"/>
        </w:rPr>
        <w:t>The screenshots of the terminal is shown below.</w:t>
      </w:r>
    </w:p>
    <w:p w:rsidR="00180C1D" w:rsidRDefault="00FC4E33" w:rsidP="00181DDD">
      <w:pPr>
        <w:jc w:val="both"/>
        <w:rPr>
          <w:sz w:val="28"/>
          <w:szCs w:val="28"/>
        </w:rPr>
      </w:pPr>
      <w:r>
        <w:rPr>
          <w:sz w:val="28"/>
          <w:szCs w:val="28"/>
        </w:rPr>
        <w:lastRenderedPageBreak/>
        <w:t>$</w:t>
      </w:r>
      <w:r w:rsidR="00180C1D">
        <w:rPr>
          <w:sz w:val="28"/>
          <w:szCs w:val="28"/>
        </w:rPr>
        <w:t xml:space="preserve"> </w:t>
      </w:r>
      <w:r w:rsidR="00180C1D" w:rsidRPr="00180C1D">
        <w:rPr>
          <w:sz w:val="28"/>
          <w:szCs w:val="28"/>
        </w:rPr>
        <w:t>sudo vim /etc/postgresql/12/main/pg_hba.conf</w:t>
      </w:r>
    </w:p>
    <w:p w:rsidR="00180C1D" w:rsidRDefault="00756B8B" w:rsidP="00181DDD">
      <w:pPr>
        <w:jc w:val="both"/>
        <w:rPr>
          <w:sz w:val="28"/>
          <w:szCs w:val="28"/>
        </w:rPr>
      </w:pPr>
      <w:r w:rsidRPr="00756B8B">
        <w:rPr>
          <w:sz w:val="28"/>
          <w:szCs w:val="28"/>
        </w:rPr>
        <w:drawing>
          <wp:inline distT="0" distB="0" distL="0" distR="0" wp14:anchorId="674DFA6B" wp14:editId="3C8BEA41">
            <wp:extent cx="6675120" cy="2613660"/>
            <wp:effectExtent l="0" t="0" r="508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120" cy="2613660"/>
                    </a:xfrm>
                    <a:prstGeom prst="rect">
                      <a:avLst/>
                    </a:prstGeom>
                  </pic:spPr>
                </pic:pic>
              </a:graphicData>
            </a:graphic>
          </wp:inline>
        </w:drawing>
      </w:r>
    </w:p>
    <w:p w:rsidR="00756B8B" w:rsidRDefault="00756B8B" w:rsidP="00181DDD">
      <w:pPr>
        <w:jc w:val="both"/>
        <w:rPr>
          <w:sz w:val="28"/>
          <w:szCs w:val="28"/>
        </w:rPr>
      </w:pPr>
      <w:r>
        <w:rPr>
          <w:sz w:val="28"/>
          <w:szCs w:val="28"/>
        </w:rPr>
        <w:t xml:space="preserve">$ </w:t>
      </w:r>
      <w:r w:rsidRPr="00756B8B">
        <w:rPr>
          <w:sz w:val="28"/>
          <w:szCs w:val="28"/>
        </w:rPr>
        <w:t>sudo systemctl restart postgresql</w:t>
      </w:r>
    </w:p>
    <w:p w:rsidR="00756B8B" w:rsidRDefault="00756B8B" w:rsidP="00181DDD">
      <w:pPr>
        <w:jc w:val="both"/>
        <w:rPr>
          <w:sz w:val="28"/>
          <w:szCs w:val="28"/>
        </w:rPr>
      </w:pPr>
      <w:r w:rsidRPr="00756B8B">
        <w:rPr>
          <w:sz w:val="28"/>
          <w:szCs w:val="28"/>
        </w:rPr>
        <w:drawing>
          <wp:inline distT="0" distB="0" distL="0" distR="0" wp14:anchorId="397784F5" wp14:editId="20C86CE4">
            <wp:extent cx="6675120" cy="697230"/>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120" cy="697230"/>
                    </a:xfrm>
                    <a:prstGeom prst="rect">
                      <a:avLst/>
                    </a:prstGeom>
                  </pic:spPr>
                </pic:pic>
              </a:graphicData>
            </a:graphic>
          </wp:inline>
        </w:drawing>
      </w:r>
    </w:p>
    <w:p w:rsidR="00756B8B" w:rsidRDefault="00756B8B" w:rsidP="00181DDD">
      <w:pPr>
        <w:jc w:val="both"/>
        <w:rPr>
          <w:sz w:val="28"/>
          <w:szCs w:val="28"/>
        </w:rPr>
      </w:pPr>
      <w:r>
        <w:rPr>
          <w:sz w:val="28"/>
          <w:szCs w:val="28"/>
        </w:rPr>
        <w:t xml:space="preserve">$ </w:t>
      </w:r>
      <w:r w:rsidRPr="00756B8B">
        <w:rPr>
          <w:sz w:val="28"/>
          <w:szCs w:val="28"/>
        </w:rPr>
        <w:t xml:space="preserve">psql postgres -U </w:t>
      </w:r>
      <w:r>
        <w:rPr>
          <w:sz w:val="28"/>
          <w:szCs w:val="28"/>
        </w:rPr>
        <w:t>postgres</w:t>
      </w:r>
    </w:p>
    <w:p w:rsidR="00756B8B" w:rsidRDefault="00756B8B" w:rsidP="00181DDD">
      <w:pPr>
        <w:jc w:val="both"/>
        <w:rPr>
          <w:sz w:val="28"/>
          <w:szCs w:val="28"/>
        </w:rPr>
      </w:pPr>
      <w:r w:rsidRPr="00756B8B">
        <w:rPr>
          <w:sz w:val="28"/>
          <w:szCs w:val="28"/>
        </w:rPr>
        <w:drawing>
          <wp:inline distT="0" distB="0" distL="0" distR="0" wp14:anchorId="2C241A84" wp14:editId="7FF21C6B">
            <wp:extent cx="6675120" cy="99441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994410"/>
                    </a:xfrm>
                    <a:prstGeom prst="rect">
                      <a:avLst/>
                    </a:prstGeom>
                  </pic:spPr>
                </pic:pic>
              </a:graphicData>
            </a:graphic>
          </wp:inline>
        </w:drawing>
      </w:r>
    </w:p>
    <w:p w:rsidR="00756B8B" w:rsidRDefault="00756B8B" w:rsidP="00181DDD">
      <w:pPr>
        <w:jc w:val="both"/>
        <w:rPr>
          <w:sz w:val="28"/>
          <w:szCs w:val="28"/>
        </w:rPr>
      </w:pPr>
      <w:r w:rsidRPr="00756B8B">
        <w:rPr>
          <w:sz w:val="28"/>
          <w:szCs w:val="28"/>
        </w:rPr>
        <w:t xml:space="preserve">postgres=# </w:t>
      </w:r>
      <w:r>
        <w:rPr>
          <w:sz w:val="28"/>
          <w:szCs w:val="28"/>
        </w:rPr>
        <w:t>create database</w:t>
      </w:r>
      <w:r w:rsidRPr="00756B8B">
        <w:rPr>
          <w:sz w:val="28"/>
          <w:szCs w:val="28"/>
        </w:rPr>
        <w:t xml:space="preserve"> mydb;</w:t>
      </w:r>
    </w:p>
    <w:p w:rsidR="00756B8B" w:rsidRDefault="00756B8B" w:rsidP="00181DDD">
      <w:pPr>
        <w:jc w:val="both"/>
        <w:rPr>
          <w:sz w:val="28"/>
          <w:szCs w:val="28"/>
        </w:rPr>
      </w:pPr>
      <w:r w:rsidRPr="00756B8B">
        <w:rPr>
          <w:sz w:val="28"/>
          <w:szCs w:val="28"/>
        </w:rPr>
        <w:drawing>
          <wp:inline distT="0" distB="0" distL="0" distR="0" wp14:anchorId="26E95E54" wp14:editId="1855B4C8">
            <wp:extent cx="6675120" cy="8235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5120" cy="823595"/>
                    </a:xfrm>
                    <a:prstGeom prst="rect">
                      <a:avLst/>
                    </a:prstGeom>
                  </pic:spPr>
                </pic:pic>
              </a:graphicData>
            </a:graphic>
          </wp:inline>
        </w:drawing>
      </w:r>
    </w:p>
    <w:p w:rsidR="001E01D2" w:rsidRDefault="001E01D2" w:rsidP="00181DDD">
      <w:pPr>
        <w:jc w:val="both"/>
        <w:rPr>
          <w:sz w:val="28"/>
          <w:szCs w:val="28"/>
        </w:rPr>
      </w:pPr>
      <w:r w:rsidRPr="001E01D2">
        <w:rPr>
          <w:sz w:val="28"/>
          <w:szCs w:val="28"/>
        </w:rPr>
        <w:t>postgres=# create user testuser with encrypted password 'mypassword';</w:t>
      </w:r>
    </w:p>
    <w:p w:rsidR="001E01D2" w:rsidRDefault="001E01D2" w:rsidP="00181DDD">
      <w:pPr>
        <w:jc w:val="both"/>
        <w:rPr>
          <w:sz w:val="28"/>
          <w:szCs w:val="28"/>
        </w:rPr>
      </w:pPr>
      <w:r w:rsidRPr="001E01D2">
        <w:rPr>
          <w:sz w:val="28"/>
          <w:szCs w:val="28"/>
        </w:rPr>
        <w:lastRenderedPageBreak/>
        <w:drawing>
          <wp:inline distT="0" distB="0" distL="0" distR="0" wp14:anchorId="156363BA" wp14:editId="11F5C363">
            <wp:extent cx="6675120" cy="669925"/>
            <wp:effectExtent l="0" t="0" r="508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75120" cy="669925"/>
                    </a:xfrm>
                    <a:prstGeom prst="rect">
                      <a:avLst/>
                    </a:prstGeom>
                  </pic:spPr>
                </pic:pic>
              </a:graphicData>
            </a:graphic>
          </wp:inline>
        </w:drawing>
      </w:r>
    </w:p>
    <w:p w:rsidR="001E01D2" w:rsidRDefault="001E01D2" w:rsidP="00181DDD">
      <w:pPr>
        <w:jc w:val="both"/>
        <w:rPr>
          <w:sz w:val="28"/>
          <w:szCs w:val="28"/>
        </w:rPr>
      </w:pPr>
      <w:r w:rsidRPr="001E01D2">
        <w:rPr>
          <w:sz w:val="28"/>
          <w:szCs w:val="28"/>
        </w:rPr>
        <w:t>postgres=# grant all privileges on database mydb to testuser;</w:t>
      </w:r>
    </w:p>
    <w:p w:rsidR="001E01D2" w:rsidRDefault="001E01D2" w:rsidP="00181DDD">
      <w:pPr>
        <w:jc w:val="both"/>
        <w:rPr>
          <w:sz w:val="28"/>
          <w:szCs w:val="28"/>
        </w:rPr>
      </w:pPr>
      <w:r w:rsidRPr="001E01D2">
        <w:rPr>
          <w:sz w:val="28"/>
          <w:szCs w:val="28"/>
        </w:rPr>
        <w:drawing>
          <wp:inline distT="0" distB="0" distL="0" distR="0" wp14:anchorId="325FDE8D" wp14:editId="49220E42">
            <wp:extent cx="6675120" cy="73342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5120" cy="733425"/>
                    </a:xfrm>
                    <a:prstGeom prst="rect">
                      <a:avLst/>
                    </a:prstGeom>
                  </pic:spPr>
                </pic:pic>
              </a:graphicData>
            </a:graphic>
          </wp:inline>
        </w:drawing>
      </w:r>
    </w:p>
    <w:p w:rsidR="001E01D2" w:rsidRDefault="001E01D2" w:rsidP="00181DDD">
      <w:pPr>
        <w:jc w:val="both"/>
        <w:rPr>
          <w:sz w:val="28"/>
          <w:szCs w:val="28"/>
        </w:rPr>
      </w:pPr>
      <w:r>
        <w:rPr>
          <w:sz w:val="28"/>
          <w:szCs w:val="28"/>
        </w:rPr>
        <w:t>Finally, postgres server is also running. We are now ready to run our application. But there need some editing in the project in order to use above started services. In the project downloaded from GitHub, cd to the repository and edit "</w:t>
      </w:r>
      <w:r w:rsidR="006656AF">
        <w:rPr>
          <w:sz w:val="28"/>
          <w:szCs w:val="28"/>
        </w:rPr>
        <w:t>myproject</w:t>
      </w:r>
      <w:r>
        <w:rPr>
          <w:sz w:val="28"/>
          <w:szCs w:val="28"/>
        </w:rPr>
        <w:t>/settings.py"</w:t>
      </w:r>
      <w:r w:rsidR="006656AF">
        <w:rPr>
          <w:sz w:val="28"/>
          <w:szCs w:val="28"/>
        </w:rPr>
        <w:t>. Change the IP address with your own IP address and username, password for RabbitMQ with your own created in above steps.</w:t>
      </w:r>
    </w:p>
    <w:p w:rsidR="006656AF" w:rsidRDefault="006656AF" w:rsidP="00181DDD">
      <w:pPr>
        <w:jc w:val="both"/>
        <w:rPr>
          <w:sz w:val="28"/>
          <w:szCs w:val="28"/>
        </w:rPr>
      </w:pPr>
      <w:r>
        <w:rPr>
          <w:sz w:val="28"/>
          <w:szCs w:val="28"/>
        </w:rPr>
        <w:t xml:space="preserve">$ </w:t>
      </w:r>
      <w:r w:rsidRPr="006656AF">
        <w:rPr>
          <w:sz w:val="28"/>
          <w:szCs w:val="28"/>
        </w:rPr>
        <w:t>vim myproject/settings.py</w:t>
      </w:r>
    </w:p>
    <w:p w:rsidR="006656AF" w:rsidRDefault="006656AF" w:rsidP="00181DDD">
      <w:pPr>
        <w:jc w:val="both"/>
        <w:rPr>
          <w:sz w:val="28"/>
          <w:szCs w:val="28"/>
        </w:rPr>
      </w:pPr>
      <w:r w:rsidRPr="006656AF">
        <w:rPr>
          <w:sz w:val="28"/>
          <w:szCs w:val="28"/>
        </w:rPr>
        <w:drawing>
          <wp:inline distT="0" distB="0" distL="0" distR="0" wp14:anchorId="5103318D" wp14:editId="7BF34F3C">
            <wp:extent cx="6675120" cy="1472565"/>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5120" cy="1472565"/>
                    </a:xfrm>
                    <a:prstGeom prst="rect">
                      <a:avLst/>
                    </a:prstGeom>
                  </pic:spPr>
                </pic:pic>
              </a:graphicData>
            </a:graphic>
          </wp:inline>
        </w:drawing>
      </w:r>
    </w:p>
    <w:p w:rsidR="00756B8B" w:rsidRDefault="00220FC7" w:rsidP="00181DDD">
      <w:pPr>
        <w:jc w:val="both"/>
        <w:rPr>
          <w:sz w:val="28"/>
          <w:szCs w:val="28"/>
        </w:rPr>
      </w:pPr>
      <w:r w:rsidRPr="00220FC7">
        <w:rPr>
          <w:sz w:val="28"/>
          <w:szCs w:val="28"/>
        </w:rPr>
        <w:t>$ python3 manage.py runserver 0.0.0.0:8000</w:t>
      </w:r>
    </w:p>
    <w:p w:rsidR="00220FC7" w:rsidRDefault="00220FC7" w:rsidP="00181DDD">
      <w:pPr>
        <w:jc w:val="both"/>
        <w:rPr>
          <w:sz w:val="28"/>
          <w:szCs w:val="28"/>
        </w:rPr>
      </w:pPr>
      <w:r w:rsidRPr="00220FC7">
        <w:rPr>
          <w:sz w:val="28"/>
          <w:szCs w:val="28"/>
        </w:rPr>
        <w:drawing>
          <wp:inline distT="0" distB="0" distL="0" distR="0" wp14:anchorId="0E4222BB" wp14:editId="55BEE3CD">
            <wp:extent cx="6669405" cy="19844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1332" cy="2008819"/>
                    </a:xfrm>
                    <a:prstGeom prst="rect">
                      <a:avLst/>
                    </a:prstGeom>
                  </pic:spPr>
                </pic:pic>
              </a:graphicData>
            </a:graphic>
          </wp:inline>
        </w:drawing>
      </w:r>
    </w:p>
    <w:p w:rsidR="00881539" w:rsidRPr="00881539" w:rsidRDefault="00220FC7" w:rsidP="00181DDD">
      <w:pPr>
        <w:jc w:val="both"/>
        <w:rPr>
          <w:color w:val="0070C0"/>
          <w:sz w:val="28"/>
          <w:szCs w:val="28"/>
        </w:rPr>
      </w:pPr>
      <w:r>
        <w:rPr>
          <w:sz w:val="28"/>
          <w:szCs w:val="28"/>
        </w:rPr>
        <w:lastRenderedPageBreak/>
        <w:t xml:space="preserve">Now our application is also running and listing on port 8000. We can now start the simulation </w:t>
      </w:r>
      <w:r w:rsidR="004924A8">
        <w:rPr>
          <w:sz w:val="28"/>
          <w:szCs w:val="28"/>
        </w:rPr>
        <w:t>by firing a GET request on our browser mentioning the path and broker</w:t>
      </w:r>
      <w:r w:rsidR="00C20E6C">
        <w:rPr>
          <w:sz w:val="28"/>
          <w:szCs w:val="28"/>
        </w:rPr>
        <w:t xml:space="preserve"> </w:t>
      </w:r>
      <w:r w:rsidR="004924A8" w:rsidRPr="00C20E6C">
        <w:rPr>
          <w:color w:val="0070C0"/>
          <w:sz w:val="28"/>
          <w:szCs w:val="28"/>
        </w:rPr>
        <w:t>http://10.17.XX.XX:8000/runsimulation?filename=&lt;filename&gt;&amp;broker=&lt;msg-broker&gt;</w:t>
      </w:r>
    </w:p>
    <w:p w:rsidR="004924A8" w:rsidRDefault="004924A8" w:rsidP="00181DDD">
      <w:pPr>
        <w:jc w:val="both"/>
        <w:rPr>
          <w:sz w:val="28"/>
          <w:szCs w:val="28"/>
        </w:rPr>
      </w:pPr>
      <w:r>
        <w:rPr>
          <w:sz w:val="28"/>
          <w:szCs w:val="28"/>
        </w:rPr>
        <w:t>Here &lt;filename&gt; is "orders.in". This is the default synthetic data that comes with the project and it is in data directory inside repository. You can create more synthetic data by another get request from the browser and it will be stored in the same data directory with specified filename as in GET request and data size as mentioned in the GET request</w:t>
      </w:r>
      <w:r w:rsidR="00C20E6C">
        <w:rPr>
          <w:sz w:val="28"/>
          <w:szCs w:val="28"/>
        </w:rPr>
        <w:t xml:space="preserve"> "</w:t>
      </w:r>
      <w:r w:rsidRPr="00C20E6C">
        <w:rPr>
          <w:color w:val="0070C0"/>
          <w:sz w:val="28"/>
          <w:szCs w:val="28"/>
        </w:rPr>
        <w:t>http://10.17.XX.XX:8000/createdata?filename=&lt;filename&gt;&amp;datasize=&lt;</w:t>
      </w:r>
      <w:r w:rsidR="00C20E6C" w:rsidRPr="00C20E6C">
        <w:rPr>
          <w:color w:val="0070C0"/>
          <w:sz w:val="28"/>
          <w:szCs w:val="28"/>
        </w:rPr>
        <w:t>int</w:t>
      </w:r>
      <w:r w:rsidRPr="00C20E6C">
        <w:rPr>
          <w:color w:val="0070C0"/>
          <w:sz w:val="28"/>
          <w:szCs w:val="28"/>
        </w:rPr>
        <w:t>&gt;</w:t>
      </w:r>
      <w:r>
        <w:rPr>
          <w:sz w:val="28"/>
          <w:szCs w:val="28"/>
        </w:rPr>
        <w:t>" where &lt;int&gt; can be 500, 1000, 5000, or 10000</w:t>
      </w:r>
    </w:p>
    <w:p w:rsidR="004924A8" w:rsidRDefault="004924A8" w:rsidP="00181DDD">
      <w:pPr>
        <w:jc w:val="both"/>
        <w:rPr>
          <w:sz w:val="28"/>
          <w:szCs w:val="28"/>
        </w:rPr>
      </w:pPr>
      <w:r>
        <w:rPr>
          <w:sz w:val="28"/>
          <w:szCs w:val="28"/>
        </w:rPr>
        <w:t xml:space="preserve">In the above, runsimulation get request &lt;msg-broker&gt; can be "rabbitmq" or "kafka". If RabbitMQ then </w:t>
      </w:r>
      <w:r w:rsidR="00C20E6C">
        <w:rPr>
          <w:sz w:val="28"/>
          <w:szCs w:val="28"/>
        </w:rPr>
        <w:t>next</w:t>
      </w:r>
      <w:r>
        <w:rPr>
          <w:sz w:val="28"/>
          <w:szCs w:val="28"/>
        </w:rPr>
        <w:t xml:space="preserve"> we need to run celery worker else we will run workers to </w:t>
      </w:r>
      <w:r w:rsidR="00C20E6C">
        <w:rPr>
          <w:sz w:val="28"/>
          <w:szCs w:val="28"/>
        </w:rPr>
        <w:t>consume</w:t>
      </w:r>
      <w:r>
        <w:rPr>
          <w:sz w:val="28"/>
          <w:szCs w:val="28"/>
        </w:rPr>
        <w:t xml:space="preserve"> from kafka </w:t>
      </w:r>
      <w:r w:rsidR="00C20E6C">
        <w:rPr>
          <w:sz w:val="28"/>
          <w:szCs w:val="28"/>
        </w:rPr>
        <w:t>topic. See below screen shots to run celery worker in case of rabbitmq and kafka workers in case of kafka respectively.</w:t>
      </w:r>
    </w:p>
    <w:p w:rsidR="00C20E6C" w:rsidRDefault="00C20E6C" w:rsidP="00181DDD">
      <w:pPr>
        <w:jc w:val="both"/>
        <w:rPr>
          <w:sz w:val="28"/>
          <w:szCs w:val="28"/>
        </w:rPr>
      </w:pPr>
      <w:r>
        <w:rPr>
          <w:sz w:val="28"/>
          <w:szCs w:val="28"/>
        </w:rPr>
        <w:t xml:space="preserve">$ </w:t>
      </w:r>
      <w:r w:rsidRPr="00C20E6C">
        <w:rPr>
          <w:sz w:val="28"/>
          <w:szCs w:val="28"/>
        </w:rPr>
        <w:t xml:space="preserve">celery -A </w:t>
      </w:r>
      <w:r>
        <w:rPr>
          <w:sz w:val="28"/>
          <w:szCs w:val="28"/>
        </w:rPr>
        <w:t>myproject</w:t>
      </w:r>
      <w:r w:rsidRPr="00C20E6C">
        <w:rPr>
          <w:sz w:val="28"/>
          <w:szCs w:val="28"/>
        </w:rPr>
        <w:t xml:space="preserve"> worker -l info</w:t>
      </w:r>
      <w:r>
        <w:rPr>
          <w:sz w:val="28"/>
          <w:szCs w:val="28"/>
        </w:rPr>
        <w:t xml:space="preserve"> </w:t>
      </w:r>
      <w:r w:rsidRPr="00C20E6C">
        <w:rPr>
          <w:sz w:val="28"/>
          <w:szCs w:val="28"/>
        </w:rPr>
        <w:t>--concurrency=</w:t>
      </w:r>
      <w:r>
        <w:rPr>
          <w:sz w:val="28"/>
          <w:szCs w:val="28"/>
        </w:rPr>
        <w:t>8</w:t>
      </w:r>
    </w:p>
    <w:p w:rsidR="00C20E6C" w:rsidRDefault="00C20E6C" w:rsidP="00181DDD">
      <w:pPr>
        <w:jc w:val="both"/>
        <w:rPr>
          <w:sz w:val="28"/>
          <w:szCs w:val="28"/>
        </w:rPr>
      </w:pPr>
      <w:r w:rsidRPr="00C20E6C">
        <w:rPr>
          <w:sz w:val="28"/>
          <w:szCs w:val="28"/>
        </w:rPr>
        <w:drawing>
          <wp:inline distT="0" distB="0" distL="0" distR="0" wp14:anchorId="5CCDC1A8" wp14:editId="0AA419FB">
            <wp:extent cx="6672580" cy="425098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1937" cy="4263319"/>
                    </a:xfrm>
                    <a:prstGeom prst="rect">
                      <a:avLst/>
                    </a:prstGeom>
                  </pic:spPr>
                </pic:pic>
              </a:graphicData>
            </a:graphic>
          </wp:inline>
        </w:drawing>
      </w:r>
    </w:p>
    <w:p w:rsidR="00C20E6C" w:rsidRDefault="00C20E6C" w:rsidP="00181DDD">
      <w:pPr>
        <w:jc w:val="both"/>
        <w:rPr>
          <w:color w:val="0070C0"/>
          <w:sz w:val="28"/>
          <w:szCs w:val="28"/>
        </w:rPr>
      </w:pPr>
      <w:r w:rsidRPr="00C20E6C">
        <w:rPr>
          <w:color w:val="0070C0"/>
          <w:sz w:val="28"/>
          <w:szCs w:val="28"/>
        </w:rPr>
        <w:lastRenderedPageBreak/>
        <w:t>http://10.17.XX.XX:8000/runkafkaserver?mode=work&amp;concurrency=8</w:t>
      </w:r>
    </w:p>
    <w:p w:rsidR="009F1852" w:rsidRDefault="009F1852" w:rsidP="00181DDD">
      <w:pPr>
        <w:jc w:val="both"/>
        <w:rPr>
          <w:sz w:val="28"/>
          <w:szCs w:val="28"/>
        </w:rPr>
      </w:pPr>
      <w:r w:rsidRPr="009F1852">
        <w:rPr>
          <w:sz w:val="28"/>
          <w:szCs w:val="28"/>
        </w:rPr>
        <w:drawing>
          <wp:inline distT="0" distB="0" distL="0" distR="0" wp14:anchorId="42F24252" wp14:editId="4B5E5F15">
            <wp:extent cx="6675120" cy="838835"/>
            <wp:effectExtent l="12700" t="12700" r="1778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75120" cy="838835"/>
                    </a:xfrm>
                    <a:prstGeom prst="rect">
                      <a:avLst/>
                    </a:prstGeom>
                    <a:ln>
                      <a:solidFill>
                        <a:schemeClr val="tx1"/>
                      </a:solidFill>
                    </a:ln>
                  </pic:spPr>
                </pic:pic>
              </a:graphicData>
            </a:graphic>
          </wp:inline>
        </w:drawing>
      </w:r>
    </w:p>
    <w:p w:rsidR="002134EB" w:rsidRDefault="002134EB" w:rsidP="00181DDD">
      <w:pPr>
        <w:jc w:val="both"/>
        <w:rPr>
          <w:sz w:val="28"/>
          <w:szCs w:val="28"/>
        </w:rPr>
      </w:pPr>
      <w:r>
        <w:rPr>
          <w:sz w:val="28"/>
          <w:szCs w:val="28"/>
        </w:rPr>
        <w:t>Above GET request will start kafka server with concurrency as mentioned in request. The response of GET request will show the time it took to process the messages in the topic. In case of celery work we have to measure the time manually till we see that tasks are being received and processed on celery terminal output. Once it stops showing output we assume that jobs are done and note down the time.</w:t>
      </w:r>
    </w:p>
    <w:p w:rsidR="002134EB" w:rsidRDefault="002134EB" w:rsidP="00181DDD">
      <w:pPr>
        <w:jc w:val="both"/>
        <w:rPr>
          <w:sz w:val="28"/>
          <w:szCs w:val="28"/>
        </w:rPr>
      </w:pPr>
      <w:r>
        <w:rPr>
          <w:sz w:val="28"/>
          <w:szCs w:val="28"/>
        </w:rPr>
        <w:t>Note that in repository there requirement.txt which will install all necessary python packages needed for the project.</w:t>
      </w:r>
    </w:p>
    <w:p w:rsidR="002134EB" w:rsidRDefault="002134EB" w:rsidP="00181DDD">
      <w:pPr>
        <w:jc w:val="both"/>
        <w:rPr>
          <w:sz w:val="28"/>
          <w:szCs w:val="28"/>
        </w:rPr>
      </w:pPr>
      <w:r>
        <w:rPr>
          <w:sz w:val="28"/>
          <w:szCs w:val="28"/>
        </w:rPr>
        <w:t xml:space="preserve">$ </w:t>
      </w:r>
      <w:r w:rsidRPr="002134EB">
        <w:rPr>
          <w:sz w:val="28"/>
          <w:szCs w:val="28"/>
        </w:rPr>
        <w:t>pip install -r requirement.txt</w:t>
      </w:r>
    </w:p>
    <w:p w:rsidR="00FC767C" w:rsidRDefault="002134EB" w:rsidP="00181DDD">
      <w:pPr>
        <w:jc w:val="both"/>
        <w:rPr>
          <w:sz w:val="28"/>
          <w:szCs w:val="28"/>
        </w:rPr>
      </w:pPr>
      <w:r>
        <w:rPr>
          <w:sz w:val="28"/>
          <w:szCs w:val="28"/>
        </w:rPr>
        <w:t xml:space="preserve">Congratulations we have now executed our first simulation. </w:t>
      </w:r>
      <w:r w:rsidR="00FC767C">
        <w:rPr>
          <w:sz w:val="28"/>
          <w:szCs w:val="28"/>
        </w:rPr>
        <w:t>Important things to keep in mind before we start our next simulation. In by any case the application fails to execute completely then there is a case that our kafka topic or rabbitmq queue is dirty for the next simulation. So, as a good practice purge celery tasks and clean kafka topic before moving to next simulation. Commands are show below with screenshots.</w:t>
      </w:r>
    </w:p>
    <w:p w:rsidR="00FC767C" w:rsidRDefault="00FC767C" w:rsidP="00181DDD">
      <w:pPr>
        <w:jc w:val="both"/>
        <w:rPr>
          <w:sz w:val="28"/>
          <w:szCs w:val="28"/>
        </w:rPr>
      </w:pPr>
      <w:r>
        <w:rPr>
          <w:sz w:val="28"/>
          <w:szCs w:val="28"/>
        </w:rPr>
        <w:t xml:space="preserve">$ </w:t>
      </w:r>
      <w:r w:rsidRPr="00FC767C">
        <w:rPr>
          <w:sz w:val="28"/>
          <w:szCs w:val="28"/>
        </w:rPr>
        <w:t>celery -A myproject purge -f</w:t>
      </w:r>
    </w:p>
    <w:p w:rsidR="00FC767C" w:rsidRDefault="00FC767C" w:rsidP="00181DDD">
      <w:pPr>
        <w:jc w:val="both"/>
        <w:rPr>
          <w:sz w:val="28"/>
          <w:szCs w:val="28"/>
        </w:rPr>
      </w:pPr>
      <w:r w:rsidRPr="00FC767C">
        <w:rPr>
          <w:sz w:val="28"/>
          <w:szCs w:val="28"/>
        </w:rPr>
        <w:drawing>
          <wp:inline distT="0" distB="0" distL="0" distR="0" wp14:anchorId="7E2DC688" wp14:editId="6759D60B">
            <wp:extent cx="6675120" cy="659130"/>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5120" cy="659130"/>
                    </a:xfrm>
                    <a:prstGeom prst="rect">
                      <a:avLst/>
                    </a:prstGeom>
                  </pic:spPr>
                </pic:pic>
              </a:graphicData>
            </a:graphic>
          </wp:inline>
        </w:drawing>
      </w:r>
    </w:p>
    <w:p w:rsidR="00FC767C" w:rsidRDefault="00FC767C" w:rsidP="00181DDD">
      <w:pPr>
        <w:jc w:val="both"/>
        <w:rPr>
          <w:sz w:val="28"/>
          <w:szCs w:val="28"/>
        </w:rPr>
      </w:pPr>
      <w:r w:rsidRPr="00C20E6C">
        <w:rPr>
          <w:color w:val="0070C0"/>
          <w:sz w:val="28"/>
          <w:szCs w:val="28"/>
        </w:rPr>
        <w:t>http://10.17.XX.XX:8000/runkafkaserver?mode=</w:t>
      </w:r>
      <w:r>
        <w:rPr>
          <w:color w:val="0070C0"/>
          <w:sz w:val="28"/>
          <w:szCs w:val="28"/>
        </w:rPr>
        <w:t>clean</w:t>
      </w:r>
      <w:r w:rsidRPr="00C20E6C">
        <w:rPr>
          <w:color w:val="0070C0"/>
          <w:sz w:val="28"/>
          <w:szCs w:val="28"/>
        </w:rPr>
        <w:t>&amp;concurrency=</w:t>
      </w:r>
      <w:r>
        <w:rPr>
          <w:color w:val="0070C0"/>
          <w:sz w:val="28"/>
          <w:szCs w:val="28"/>
        </w:rPr>
        <w:t>0</w:t>
      </w:r>
    </w:p>
    <w:p w:rsidR="009F1852" w:rsidRPr="002134EB" w:rsidRDefault="00881539" w:rsidP="00181DDD">
      <w:pPr>
        <w:jc w:val="both"/>
        <w:rPr>
          <w:sz w:val="28"/>
          <w:szCs w:val="28"/>
        </w:rPr>
      </w:pPr>
      <w:r w:rsidRPr="00881539">
        <w:rPr>
          <w:sz w:val="28"/>
          <w:szCs w:val="28"/>
        </w:rPr>
        <w:drawing>
          <wp:inline distT="0" distB="0" distL="0" distR="0" wp14:anchorId="262594FB" wp14:editId="1F49E621">
            <wp:extent cx="6675120" cy="866775"/>
            <wp:effectExtent l="12700" t="12700" r="177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5120" cy="866775"/>
                    </a:xfrm>
                    <a:prstGeom prst="rect">
                      <a:avLst/>
                    </a:prstGeom>
                    <a:ln>
                      <a:solidFill>
                        <a:schemeClr val="tx1"/>
                      </a:solidFill>
                    </a:ln>
                  </pic:spPr>
                </pic:pic>
              </a:graphicData>
            </a:graphic>
          </wp:inline>
        </w:drawing>
      </w:r>
    </w:p>
    <w:p w:rsidR="007E334A" w:rsidRDefault="007E334A" w:rsidP="00181DDD">
      <w:pPr>
        <w:pStyle w:val="Heading1"/>
        <w:jc w:val="both"/>
      </w:pPr>
      <w:r>
        <w:lastRenderedPageBreak/>
        <w:t>Code Description</w:t>
      </w:r>
    </w:p>
    <w:p w:rsidR="007E334A" w:rsidRDefault="00EE16AB" w:rsidP="00181DDD">
      <w:pPr>
        <w:jc w:val="both"/>
        <w:rPr>
          <w:sz w:val="28"/>
          <w:szCs w:val="28"/>
        </w:rPr>
      </w:pPr>
      <w:r>
        <w:rPr>
          <w:sz w:val="28"/>
          <w:szCs w:val="28"/>
        </w:rPr>
        <w:t>The main working bytes of the project is written is two files— myprofile/views.py and myprofile/tasks</w:t>
      </w:r>
      <w:r w:rsidR="00E22470">
        <w:rPr>
          <w:sz w:val="28"/>
          <w:szCs w:val="28"/>
        </w:rPr>
        <w:t>.py where I have written three GET request handlers and three celery tasks respectively. Let's see them one by one.</w:t>
      </w:r>
    </w:p>
    <w:p w:rsidR="00E22470" w:rsidRDefault="00E22470" w:rsidP="00181DDD">
      <w:pPr>
        <w:jc w:val="both"/>
        <w:rPr>
          <w:sz w:val="28"/>
          <w:szCs w:val="28"/>
        </w:rPr>
      </w:pPr>
      <w:r w:rsidRPr="00C20E6C">
        <w:rPr>
          <w:color w:val="0070C0"/>
          <w:sz w:val="28"/>
          <w:szCs w:val="28"/>
        </w:rPr>
        <w:t>http://10.17.XX.XX:8000/createdata?filename=&lt;filename&gt;&amp;datasize=&lt;int&gt;</w:t>
      </w:r>
    </w:p>
    <w:p w:rsidR="00E22470" w:rsidRDefault="00E22470" w:rsidP="00181DDD">
      <w:pPr>
        <w:jc w:val="both"/>
        <w:rPr>
          <w:sz w:val="28"/>
          <w:szCs w:val="28"/>
        </w:rPr>
      </w:pPr>
      <w:r w:rsidRPr="00E22470">
        <w:rPr>
          <w:sz w:val="28"/>
          <w:szCs w:val="28"/>
        </w:rPr>
        <w:drawing>
          <wp:inline distT="0" distB="0" distL="0" distR="0" wp14:anchorId="7D482906" wp14:editId="7DD9DD5E">
            <wp:extent cx="6675120" cy="471487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5120" cy="4714875"/>
                    </a:xfrm>
                    <a:prstGeom prst="rect">
                      <a:avLst/>
                    </a:prstGeom>
                  </pic:spPr>
                </pic:pic>
              </a:graphicData>
            </a:graphic>
          </wp:inline>
        </w:drawing>
      </w:r>
    </w:p>
    <w:p w:rsidR="00E22470" w:rsidRDefault="00E22470" w:rsidP="00181DDD">
      <w:pPr>
        <w:jc w:val="both"/>
        <w:rPr>
          <w:sz w:val="28"/>
          <w:szCs w:val="28"/>
        </w:rPr>
      </w:pPr>
      <w:r>
        <w:rPr>
          <w:sz w:val="28"/>
          <w:szCs w:val="28"/>
        </w:rPr>
        <w:t>Randomly among order placed, order modified, or order cancelled I pick one uniformly and add entry in synthetic data. I do this till number of order request is equal to data size received in argument.</w:t>
      </w:r>
    </w:p>
    <w:p w:rsidR="00E22470" w:rsidRDefault="00E22470" w:rsidP="00181DDD">
      <w:pPr>
        <w:jc w:val="both"/>
        <w:rPr>
          <w:sz w:val="28"/>
          <w:szCs w:val="28"/>
        </w:rPr>
      </w:pPr>
      <w:r>
        <w:rPr>
          <w:sz w:val="28"/>
          <w:szCs w:val="28"/>
        </w:rPr>
        <w:t xml:space="preserve">Here order place have name of customer along with products and their quantity. For simplicity in database I only allow at max three different product in a single order. For order modification only provide order id to modify with new set of items, and only order </w:t>
      </w:r>
      <w:r>
        <w:rPr>
          <w:sz w:val="28"/>
          <w:szCs w:val="28"/>
        </w:rPr>
        <w:lastRenderedPageBreak/>
        <w:t>id in case of cancellation request. No modification of customer name is allowed in order modification. For simplicity only 15 different types of order exist in inventory from id=1 to id=15.</w:t>
      </w:r>
      <w:r w:rsidR="002065A2">
        <w:rPr>
          <w:sz w:val="28"/>
          <w:szCs w:val="28"/>
        </w:rPr>
        <w:t xml:space="preserve"> Each order when placed is assigned an order id which in our case is its order of arrival i.e. 1 if it is the first order in our simulation.</w:t>
      </w:r>
    </w:p>
    <w:p w:rsidR="002065A2" w:rsidRDefault="002065A2" w:rsidP="00181DDD">
      <w:pPr>
        <w:jc w:val="both"/>
        <w:rPr>
          <w:sz w:val="28"/>
          <w:szCs w:val="28"/>
        </w:rPr>
      </w:pPr>
      <w:r>
        <w:rPr>
          <w:sz w:val="28"/>
          <w:szCs w:val="28"/>
        </w:rPr>
        <w:t xml:space="preserve">Next handler is </w:t>
      </w:r>
      <w:r w:rsidRPr="002065A2">
        <w:rPr>
          <w:sz w:val="28"/>
          <w:szCs w:val="28"/>
        </w:rPr>
        <w:t>runsimulation</w:t>
      </w:r>
      <w:r>
        <w:rPr>
          <w:sz w:val="28"/>
          <w:szCs w:val="28"/>
        </w:rPr>
        <w:t xml:space="preserve"> which reads orders.in line by line and edit inventory table and orders table atomically in a transaction. It creates a new entry in order is new order is placed and update inventory accordingly. It modify existing order in orders table if modification or cancel request is received and update inventory in transaction atomically to maintaining consistency in database.</w:t>
      </w:r>
    </w:p>
    <w:p w:rsidR="002065A2" w:rsidRDefault="002065A2" w:rsidP="00181DDD">
      <w:pPr>
        <w:jc w:val="both"/>
        <w:rPr>
          <w:sz w:val="28"/>
          <w:szCs w:val="28"/>
        </w:rPr>
      </w:pPr>
      <w:r w:rsidRPr="002065A2">
        <w:rPr>
          <w:sz w:val="28"/>
          <w:szCs w:val="28"/>
        </w:rPr>
        <w:drawing>
          <wp:inline distT="0" distB="0" distL="0" distR="0" wp14:anchorId="1DA9C261" wp14:editId="4DE1596F">
            <wp:extent cx="6674381" cy="5875020"/>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86752" cy="5885909"/>
                    </a:xfrm>
                    <a:prstGeom prst="rect">
                      <a:avLst/>
                    </a:prstGeom>
                  </pic:spPr>
                </pic:pic>
              </a:graphicData>
            </a:graphic>
          </wp:inline>
        </w:drawing>
      </w:r>
    </w:p>
    <w:p w:rsidR="002065A2" w:rsidRDefault="002065A2" w:rsidP="00181DDD">
      <w:pPr>
        <w:jc w:val="both"/>
        <w:rPr>
          <w:sz w:val="28"/>
          <w:szCs w:val="28"/>
        </w:rPr>
      </w:pPr>
      <w:r>
        <w:rPr>
          <w:sz w:val="28"/>
          <w:szCs w:val="28"/>
        </w:rPr>
        <w:lastRenderedPageBreak/>
        <w:t>Above show is code for cancel request when received by runsimulation handler. Similar is for order placed and order modified. Once the execution is successful it will either push the event in RabbitMQ queue or Kafka Topic depending on the argument it receive as broker = "rabbitmq" or "kafka" respectively.</w:t>
      </w:r>
    </w:p>
    <w:p w:rsidR="002065A2" w:rsidRDefault="00B76962" w:rsidP="00181DDD">
      <w:pPr>
        <w:jc w:val="both"/>
        <w:rPr>
          <w:sz w:val="28"/>
          <w:szCs w:val="28"/>
        </w:rPr>
      </w:pPr>
      <w:r>
        <w:rPr>
          <w:sz w:val="28"/>
          <w:szCs w:val="28"/>
        </w:rPr>
        <w:t>Next and the last handler for GET request we have is for kafka worker, I have implemented workers for listing to kafka topic as python threads while for rabbitmq it is celery. This handler spans multiple threads and start reading kafka topic. Reading the topic is critical section which is same as in case of celery workers because RabbitMQ queue is single threaded. Hence, for comparing kafka and rabbitmq it is on same page. multiple threads will do work parallelly. It is observed that in multiple threads the overhead is too high that execution is come way more than expected. When not using any threads and doing work in master thread it was seen that execution time was approximately 100sec but with threads and keeping concurrency as 1 it comes more than 1000sec. Hence for comparing Kafka with RabbitMQ we should see for results without any python threads library.</w:t>
      </w:r>
    </w:p>
    <w:p w:rsidR="002065A2" w:rsidRDefault="00B76962" w:rsidP="00181DDD">
      <w:pPr>
        <w:jc w:val="both"/>
        <w:rPr>
          <w:sz w:val="28"/>
          <w:szCs w:val="28"/>
        </w:rPr>
      </w:pPr>
      <w:r w:rsidRPr="00B76962">
        <w:rPr>
          <w:sz w:val="28"/>
          <w:szCs w:val="28"/>
        </w:rPr>
        <w:drawing>
          <wp:inline distT="0" distB="0" distL="0" distR="0" wp14:anchorId="64EC859C" wp14:editId="0A75E991">
            <wp:extent cx="6675120" cy="3515995"/>
            <wp:effectExtent l="0" t="0" r="508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75120" cy="3515995"/>
                    </a:xfrm>
                    <a:prstGeom prst="rect">
                      <a:avLst/>
                    </a:prstGeom>
                  </pic:spPr>
                </pic:pic>
              </a:graphicData>
            </a:graphic>
          </wp:inline>
        </w:drawing>
      </w:r>
    </w:p>
    <w:p w:rsidR="00B76962" w:rsidRDefault="00B76962" w:rsidP="00181DDD">
      <w:pPr>
        <w:jc w:val="both"/>
        <w:rPr>
          <w:sz w:val="28"/>
          <w:szCs w:val="28"/>
        </w:rPr>
      </w:pPr>
      <w:r>
        <w:rPr>
          <w:sz w:val="28"/>
          <w:szCs w:val="28"/>
        </w:rPr>
        <w:t>Above loop keeps executing till all messages are read and for performing task a new thread is forked. New thread creation overhead is way more than the actual time it takes for the job.</w:t>
      </w:r>
    </w:p>
    <w:p w:rsidR="00B76962" w:rsidRDefault="00B76962" w:rsidP="00181DDD">
      <w:pPr>
        <w:jc w:val="both"/>
        <w:rPr>
          <w:sz w:val="28"/>
          <w:szCs w:val="28"/>
        </w:rPr>
      </w:pPr>
      <w:r>
        <w:rPr>
          <w:sz w:val="28"/>
          <w:szCs w:val="28"/>
        </w:rPr>
        <w:lastRenderedPageBreak/>
        <w:t xml:space="preserve">Time taken to do the job is same as writing one entry in database which is considerably low. Below shown is the </w:t>
      </w:r>
      <w:r w:rsidR="00AA0EB7">
        <w:rPr>
          <w:sz w:val="28"/>
          <w:szCs w:val="28"/>
        </w:rPr>
        <w:t>job done by the code by fulfillment service.</w:t>
      </w:r>
    </w:p>
    <w:p w:rsidR="00AA0EB7" w:rsidRDefault="00AA0EB7" w:rsidP="00181DDD">
      <w:pPr>
        <w:jc w:val="both"/>
        <w:rPr>
          <w:sz w:val="28"/>
          <w:szCs w:val="28"/>
        </w:rPr>
      </w:pPr>
      <w:r w:rsidRPr="00AA0EB7">
        <w:rPr>
          <w:sz w:val="28"/>
          <w:szCs w:val="28"/>
        </w:rPr>
        <w:drawing>
          <wp:inline distT="0" distB="0" distL="0" distR="0" wp14:anchorId="78B8FA4A" wp14:editId="60DF9D4A">
            <wp:extent cx="6675120" cy="2000250"/>
            <wp:effectExtent l="0" t="0" r="508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5120" cy="2000250"/>
                    </a:xfrm>
                    <a:prstGeom prst="rect">
                      <a:avLst/>
                    </a:prstGeom>
                  </pic:spPr>
                </pic:pic>
              </a:graphicData>
            </a:graphic>
          </wp:inline>
        </w:drawing>
      </w:r>
    </w:p>
    <w:p w:rsidR="00AA0EB7" w:rsidRDefault="00AA0EB7" w:rsidP="00181DDD">
      <w:pPr>
        <w:jc w:val="both"/>
        <w:rPr>
          <w:sz w:val="28"/>
          <w:szCs w:val="28"/>
        </w:rPr>
      </w:pPr>
      <w:r>
        <w:rPr>
          <w:sz w:val="28"/>
          <w:szCs w:val="28"/>
        </w:rPr>
        <w:t>Similarly it is for billing and notification. For notification it is even faster since it write to file in local computer rather than writing in database.</w:t>
      </w:r>
    </w:p>
    <w:p w:rsidR="002065A2" w:rsidRPr="007E334A" w:rsidRDefault="005E5B97" w:rsidP="00181DDD">
      <w:pPr>
        <w:jc w:val="both"/>
        <w:rPr>
          <w:sz w:val="28"/>
          <w:szCs w:val="28"/>
        </w:rPr>
      </w:pPr>
      <w:r>
        <w:rPr>
          <w:sz w:val="28"/>
          <w:szCs w:val="28"/>
        </w:rPr>
        <w:t>Next code of interest is tasks for celery worker which is the same as discussed for kafka worker i.e. to write one entry in database table while writing in file for notification task. The only difference is that it reads from RabbitMQ queue while kafka worker reads messages from kafka topic.</w:t>
      </w:r>
    </w:p>
    <w:p w:rsidR="007E334A" w:rsidRDefault="007E334A" w:rsidP="00181DDD">
      <w:pPr>
        <w:pStyle w:val="Heading1"/>
        <w:jc w:val="both"/>
      </w:pPr>
      <w:r>
        <w:t>Results</w:t>
      </w:r>
    </w:p>
    <w:p w:rsidR="007E334A" w:rsidRDefault="00CC0C02" w:rsidP="00181DDD">
      <w:pPr>
        <w:jc w:val="both"/>
        <w:rPr>
          <w:sz w:val="28"/>
          <w:szCs w:val="28"/>
        </w:rPr>
      </w:pPr>
      <w:r>
        <w:rPr>
          <w:sz w:val="28"/>
          <w:szCs w:val="28"/>
        </w:rPr>
        <w:t xml:space="preserve">I have measured throughput and latency in each cases— RabbitMQ and Kafka. For throughput I have seen how fast the simulation is executed when taken RabbitMQ as message broker v/s Kafka as message broker. Since the job done by both of them is same hence the broker whose reading and writing messages in queue/topic is fast will complete the execution fast. I have tested it on 10000 orders. You can test it on other values but the idea motivation is satisfied by any </w:t>
      </w:r>
      <w:r w:rsidR="001001FF">
        <w:rPr>
          <w:sz w:val="28"/>
          <w:szCs w:val="28"/>
        </w:rPr>
        <w:t>given it is sufficiently large i.e. of approximately few minutes of execution of suppress overhead of latency.</w:t>
      </w:r>
    </w:p>
    <w:p w:rsidR="001001FF" w:rsidRDefault="001001FF" w:rsidP="00181DDD">
      <w:pPr>
        <w:jc w:val="both"/>
        <w:rPr>
          <w:sz w:val="28"/>
          <w:szCs w:val="28"/>
        </w:rPr>
      </w:pPr>
      <w:r>
        <w:rPr>
          <w:sz w:val="28"/>
          <w:szCs w:val="28"/>
        </w:rPr>
        <w:t>In case of RabbitMQ throughput came to be around 32 order per second while in case of Kafka it was 100 orders per second. Here 1 order involves many tasks in the pipeline and also it includes the time taken to process it along it writing and reading time from queue or topic. Hence, see this numbers to get an idea what good kafka is relative to rabbitmq or how bad RabbitMQ is relative to Kafka instead of seeing these number to get idea of how good Kafka or RabbitMQ performs in absolute sense.</w:t>
      </w:r>
    </w:p>
    <w:p w:rsidR="001001FF" w:rsidRDefault="001001FF" w:rsidP="00181DDD">
      <w:pPr>
        <w:jc w:val="both"/>
        <w:rPr>
          <w:sz w:val="28"/>
          <w:szCs w:val="28"/>
        </w:rPr>
      </w:pPr>
      <w:r>
        <w:rPr>
          <w:sz w:val="28"/>
          <w:szCs w:val="28"/>
        </w:rPr>
        <w:lastRenderedPageBreak/>
        <w:t xml:space="preserve">These reading were taken with concurrency = 1in both cases— RabbitMQ and Kafka because of the reason already discussed above in Code Description section, where I mentioned that how large is the overhead of creating new thread in python library is that when performed with master thread it takes 100sec whereas when created a new thread for every message it went as high as 1000sec, i.e. 10 times slow. Hence for comparing Kafka v/s RabbitMQ in my benchmark we are bound work on single thread. </w:t>
      </w:r>
    </w:p>
    <w:p w:rsidR="001001FF" w:rsidRDefault="001001FF" w:rsidP="00181DDD">
      <w:pPr>
        <w:jc w:val="both"/>
        <w:rPr>
          <w:sz w:val="28"/>
          <w:szCs w:val="28"/>
        </w:rPr>
      </w:pPr>
      <w:r>
        <w:rPr>
          <w:sz w:val="28"/>
          <w:szCs w:val="28"/>
        </w:rPr>
        <w:t xml:space="preserve">My proposed solution for the above problem is that I should not create new thread for every message </w:t>
      </w:r>
      <w:r w:rsidR="00B4325D">
        <w:rPr>
          <w:sz w:val="28"/>
          <w:szCs w:val="28"/>
        </w:rPr>
        <w:t>rather should at start create n number of threads as specified and never let these threads terminate and allow these thread to read directly from kafka topic with synchronization since kafka consumer function of the used library don't support concurrent writes. Hence In this case I only created n number of threads where n is &lt; 10 whereas in existing case I am creating as many as 10000-20000 threads and terminating it.</w:t>
      </w:r>
    </w:p>
    <w:p w:rsidR="00B4325D" w:rsidRDefault="00B4325D" w:rsidP="00181DDD">
      <w:pPr>
        <w:jc w:val="both"/>
        <w:rPr>
          <w:sz w:val="28"/>
          <w:szCs w:val="28"/>
        </w:rPr>
      </w:pPr>
      <w:r>
        <w:rPr>
          <w:sz w:val="28"/>
          <w:szCs w:val="28"/>
        </w:rPr>
        <w:t xml:space="preserve">Anyway even if we can't compare RabbitMQ v/s Kafka in concurrency &gt; 1, we can still see how RabbitMQ performed </w:t>
      </w:r>
      <w:bookmarkStart w:id="0" w:name="OLE_LINK1"/>
      <w:r>
        <w:rPr>
          <w:sz w:val="28"/>
          <w:szCs w:val="28"/>
        </w:rPr>
        <w:t>relative to itself with varying concurrency</w:t>
      </w:r>
      <w:bookmarkEnd w:id="0"/>
      <w:r>
        <w:rPr>
          <w:sz w:val="28"/>
          <w:szCs w:val="28"/>
        </w:rPr>
        <w:t xml:space="preserve">. Also we can see how kafka performed </w:t>
      </w:r>
      <w:r>
        <w:rPr>
          <w:sz w:val="28"/>
          <w:szCs w:val="28"/>
        </w:rPr>
        <w:t>relative to itself with varying concurrency</w:t>
      </w:r>
      <w:r>
        <w:rPr>
          <w:sz w:val="28"/>
          <w:szCs w:val="28"/>
        </w:rPr>
        <w:t>. We can then have a rough idea of RabbitMQ v/s Kafka with varying concurrency if we scale down kafka time by 10 while using threads because we saw it increase the time by 10. This is an approximation.</w:t>
      </w:r>
    </w:p>
    <w:p w:rsidR="00A831F4" w:rsidRDefault="00D82BFB" w:rsidP="00181DDD">
      <w:pPr>
        <w:jc w:val="both"/>
        <w:rPr>
          <w:sz w:val="28"/>
          <w:szCs w:val="28"/>
        </w:rPr>
      </w:pPr>
      <w:r>
        <w:rPr>
          <w:noProof/>
        </w:rPr>
        <w:drawing>
          <wp:inline distT="0" distB="0" distL="0" distR="0" wp14:anchorId="75BBB9E2" wp14:editId="2DCB8508">
            <wp:extent cx="6675120" cy="3123565"/>
            <wp:effectExtent l="0" t="0" r="17780" b="13335"/>
            <wp:docPr id="40" name="Chart 40">
              <a:extLst xmlns:a="http://schemas.openxmlformats.org/drawingml/2006/main">
                <a:ext uri="{FF2B5EF4-FFF2-40B4-BE49-F238E27FC236}">
                  <a16:creationId xmlns:a16="http://schemas.microsoft.com/office/drawing/2014/main" id="{A0098755-291A-354B-94B1-74436EFC53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82BFB" w:rsidRDefault="00D82BFB" w:rsidP="00181DDD">
      <w:pPr>
        <w:jc w:val="both"/>
        <w:rPr>
          <w:sz w:val="28"/>
          <w:szCs w:val="28"/>
        </w:rPr>
      </w:pPr>
      <w:r>
        <w:rPr>
          <w:noProof/>
        </w:rPr>
        <w:lastRenderedPageBreak/>
        <w:drawing>
          <wp:inline distT="0" distB="0" distL="0" distR="0" wp14:anchorId="0B5F5341" wp14:editId="38D8C47D">
            <wp:extent cx="6675120" cy="3155315"/>
            <wp:effectExtent l="0" t="0" r="17780" b="6985"/>
            <wp:docPr id="41" name="Chart 41">
              <a:extLst xmlns:a="http://schemas.openxmlformats.org/drawingml/2006/main">
                <a:ext uri="{FF2B5EF4-FFF2-40B4-BE49-F238E27FC236}">
                  <a16:creationId xmlns:a16="http://schemas.microsoft.com/office/drawing/2014/main" id="{9CC7477D-C8B6-A34E-8015-33EC9951A5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831F4" w:rsidRDefault="00D82BFB" w:rsidP="00181DDD">
      <w:pPr>
        <w:jc w:val="both"/>
        <w:rPr>
          <w:sz w:val="28"/>
          <w:szCs w:val="28"/>
        </w:rPr>
      </w:pPr>
      <w:r>
        <w:rPr>
          <w:noProof/>
        </w:rPr>
        <w:drawing>
          <wp:inline distT="0" distB="0" distL="0" distR="0" wp14:anchorId="753CA6E6" wp14:editId="19F23FD2">
            <wp:extent cx="6675120" cy="3145790"/>
            <wp:effectExtent l="0" t="0" r="17780" b="16510"/>
            <wp:docPr id="42" name="Chart 42">
              <a:extLst xmlns:a="http://schemas.openxmlformats.org/drawingml/2006/main">
                <a:ext uri="{FF2B5EF4-FFF2-40B4-BE49-F238E27FC236}">
                  <a16:creationId xmlns:a16="http://schemas.microsoft.com/office/drawing/2014/main" id="{A9C31B0A-BB69-6449-A47A-C3830A9981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E2D0F" w:rsidRDefault="00B4325D" w:rsidP="00181DDD">
      <w:pPr>
        <w:jc w:val="both"/>
        <w:rPr>
          <w:sz w:val="28"/>
          <w:szCs w:val="28"/>
        </w:rPr>
      </w:pPr>
      <w:r>
        <w:rPr>
          <w:sz w:val="28"/>
          <w:szCs w:val="28"/>
        </w:rPr>
        <w:t xml:space="preserve">Now, Let's calculate latency. </w:t>
      </w:r>
      <w:r w:rsidR="007534A9">
        <w:rPr>
          <w:sz w:val="28"/>
          <w:szCs w:val="28"/>
        </w:rPr>
        <w:t xml:space="preserve">Latency is defined as the time it takes to flow message from producer through pipeline to reach consumer. Here I have not calculated absolute latency for Kafka topic or RabbitMQ queue. I have noted the time it takes to write the message in the pipeline, read from the pipeline, process the message, again write to pipeline, again read, and again processes till every microservices does their part of work for the particular message in stages. Hence For RabbitMQ it took 130ms </w:t>
      </w:r>
      <w:r w:rsidR="007534A9">
        <w:rPr>
          <w:sz w:val="28"/>
          <w:szCs w:val="28"/>
        </w:rPr>
        <w:lastRenderedPageBreak/>
        <w:t>whereas in Kafka it took 70ms, again I repeat that these values don't give absolute performance of RabbitMQ or Kafka but give relative performance of these two platform relative to each other because message processing time is same for both cases as their processing piece of code is identical. I measure these value but simulating the application only on one single order being placed. I noted how fast the notifications.out file is created in both cases because notification is the last microservice the message is processed through. I used only single order in simulation to suppress the advantage of throughput any of these platform could enjoy.</w:t>
      </w:r>
    </w:p>
    <w:p w:rsidR="00B4325D" w:rsidRDefault="00DE2D0F" w:rsidP="00181DDD">
      <w:pPr>
        <w:jc w:val="both"/>
        <w:rPr>
          <w:sz w:val="28"/>
          <w:szCs w:val="28"/>
        </w:rPr>
      </w:pPr>
      <w:r>
        <w:rPr>
          <w:sz w:val="28"/>
          <w:szCs w:val="28"/>
        </w:rPr>
        <w:t>I have also plotted the latency against the percentile of order having lesser or equal. This of course captures throughput in large proportional as faster will show low latency. The higher number of order we simulate the more we give throughput importance in our measurement.</w:t>
      </w:r>
    </w:p>
    <w:p w:rsidR="00DE2D0F" w:rsidRDefault="006D2D7D" w:rsidP="00181DDD">
      <w:pPr>
        <w:jc w:val="both"/>
        <w:rPr>
          <w:sz w:val="28"/>
          <w:szCs w:val="28"/>
        </w:rPr>
      </w:pPr>
      <w:r>
        <w:rPr>
          <w:noProof/>
        </w:rPr>
        <w:drawing>
          <wp:inline distT="0" distB="0" distL="0" distR="0" wp14:anchorId="242FABF6" wp14:editId="778F4C0F">
            <wp:extent cx="6675120" cy="2898321"/>
            <wp:effectExtent l="0" t="0" r="17780" b="10160"/>
            <wp:docPr id="44" name="Chart 44">
              <a:extLst xmlns:a="http://schemas.openxmlformats.org/drawingml/2006/main">
                <a:ext uri="{FF2B5EF4-FFF2-40B4-BE49-F238E27FC236}">
                  <a16:creationId xmlns:a16="http://schemas.microsoft.com/office/drawing/2014/main" id="{9C863FD6-0285-B14B-8808-D18DC845F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DE2D0F" w:rsidRPr="007E334A" w:rsidRDefault="00DE2D0F" w:rsidP="00181DDD">
      <w:pPr>
        <w:jc w:val="both"/>
        <w:rPr>
          <w:sz w:val="28"/>
          <w:szCs w:val="28"/>
        </w:rPr>
      </w:pPr>
      <w:r>
        <w:rPr>
          <w:sz w:val="28"/>
          <w:szCs w:val="28"/>
        </w:rPr>
        <w:t>10000 orders for simulation big enough for throughput to suppress latency. hence above graph is similar to what we saw in throughput. Above readings are done with concurrency = 1 for the same reason discussed above.</w:t>
      </w:r>
    </w:p>
    <w:p w:rsidR="0098381F" w:rsidRDefault="0098381F" w:rsidP="00181DDD">
      <w:pPr>
        <w:pStyle w:val="Heading1"/>
        <w:jc w:val="both"/>
      </w:pPr>
      <w:r>
        <w:t>References</w:t>
      </w:r>
    </w:p>
    <w:p w:rsidR="00683942" w:rsidRPr="00683942" w:rsidRDefault="0098381F" w:rsidP="00181DDD">
      <w:pPr>
        <w:jc w:val="both"/>
        <w:rPr>
          <w:sz w:val="28"/>
          <w:szCs w:val="28"/>
        </w:rPr>
      </w:pPr>
      <w:r w:rsidRPr="00454CAB">
        <w:rPr>
          <w:sz w:val="28"/>
          <w:szCs w:val="28"/>
        </w:rPr>
        <w:t>[1] Jack Vanlightly, " Event-Driven Architectures - Queue vs Log - A Case Study", https://jack-vanlightly.com/blog/2018/5/21/event-driven-architectures-queue-vs-log-case-study, May 21, 2018</w:t>
      </w:r>
      <w:bookmarkStart w:id="1" w:name="_GoBack"/>
      <w:bookmarkEnd w:id="1"/>
    </w:p>
    <w:sectPr w:rsidR="00683942" w:rsidRPr="00683942">
      <w:footerReference w:type="default" r:id="rId39"/>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5512" w:rsidRDefault="00CB5512">
      <w:pPr>
        <w:spacing w:after="0" w:line="240" w:lineRule="auto"/>
      </w:pPr>
      <w:r>
        <w:separator/>
      </w:r>
    </w:p>
  </w:endnote>
  <w:endnote w:type="continuationSeparator" w:id="0">
    <w:p w:rsidR="00CB5512" w:rsidRDefault="00CB5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oper Black">
    <w:panose1 w:val="0208090404030B020404"/>
    <w:charset w:val="4D"/>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aghdad">
    <w:panose1 w:val="01000500000000020004"/>
    <w:charset w:val="B2"/>
    <w:family w:val="auto"/>
    <w:pitch w:val="variable"/>
    <w:sig w:usb0="80002003" w:usb1="80000000" w:usb2="00000008" w:usb3="00000000" w:csb0="00000040" w:csb1="00000000"/>
  </w:font>
  <w:font w:name="Arial Rounded MT Bold">
    <w:panose1 w:val="020F070403050403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rsidR="00B76962" w:rsidRDefault="00B76962">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5512" w:rsidRDefault="00CB5512">
      <w:pPr>
        <w:spacing w:after="0" w:line="240" w:lineRule="auto"/>
      </w:pPr>
      <w:r>
        <w:separator/>
      </w:r>
    </w:p>
  </w:footnote>
  <w:footnote w:type="continuationSeparator" w:id="0">
    <w:p w:rsidR="00CB5512" w:rsidRDefault="00CB5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B34"/>
    <w:rsid w:val="00017A17"/>
    <w:rsid w:val="000A66FD"/>
    <w:rsid w:val="001001FF"/>
    <w:rsid w:val="00107C82"/>
    <w:rsid w:val="00180C1D"/>
    <w:rsid w:val="00181DDD"/>
    <w:rsid w:val="001E01D2"/>
    <w:rsid w:val="001F2ECB"/>
    <w:rsid w:val="0020062F"/>
    <w:rsid w:val="002065A2"/>
    <w:rsid w:val="002134EB"/>
    <w:rsid w:val="002177EF"/>
    <w:rsid w:val="00220FC7"/>
    <w:rsid w:val="002B4A03"/>
    <w:rsid w:val="002F22C8"/>
    <w:rsid w:val="002F4DE9"/>
    <w:rsid w:val="00310572"/>
    <w:rsid w:val="00386F73"/>
    <w:rsid w:val="003872C1"/>
    <w:rsid w:val="003F31CF"/>
    <w:rsid w:val="00447351"/>
    <w:rsid w:val="00454CAB"/>
    <w:rsid w:val="004924A8"/>
    <w:rsid w:val="004F51FC"/>
    <w:rsid w:val="00524388"/>
    <w:rsid w:val="005D301B"/>
    <w:rsid w:val="005E5B97"/>
    <w:rsid w:val="006656AF"/>
    <w:rsid w:val="00683942"/>
    <w:rsid w:val="006D2D7D"/>
    <w:rsid w:val="006E7086"/>
    <w:rsid w:val="007534A9"/>
    <w:rsid w:val="00756B8B"/>
    <w:rsid w:val="007B2108"/>
    <w:rsid w:val="007E334A"/>
    <w:rsid w:val="00871864"/>
    <w:rsid w:val="00881539"/>
    <w:rsid w:val="008B387D"/>
    <w:rsid w:val="008C159A"/>
    <w:rsid w:val="0091103F"/>
    <w:rsid w:val="00914E35"/>
    <w:rsid w:val="00920EF5"/>
    <w:rsid w:val="00942115"/>
    <w:rsid w:val="00967B34"/>
    <w:rsid w:val="0097440C"/>
    <w:rsid w:val="00980E79"/>
    <w:rsid w:val="0098381F"/>
    <w:rsid w:val="009F1852"/>
    <w:rsid w:val="009F7855"/>
    <w:rsid w:val="00A00C60"/>
    <w:rsid w:val="00A73AF5"/>
    <w:rsid w:val="00A82B11"/>
    <w:rsid w:val="00A831F4"/>
    <w:rsid w:val="00AA0EB7"/>
    <w:rsid w:val="00B4325D"/>
    <w:rsid w:val="00B640FD"/>
    <w:rsid w:val="00B76962"/>
    <w:rsid w:val="00BB5277"/>
    <w:rsid w:val="00BB58E9"/>
    <w:rsid w:val="00C20E6C"/>
    <w:rsid w:val="00C53A9C"/>
    <w:rsid w:val="00CB5512"/>
    <w:rsid w:val="00CC0C02"/>
    <w:rsid w:val="00D82BFB"/>
    <w:rsid w:val="00D91777"/>
    <w:rsid w:val="00DE2D0F"/>
    <w:rsid w:val="00DF32F6"/>
    <w:rsid w:val="00E22470"/>
    <w:rsid w:val="00E73AC0"/>
    <w:rsid w:val="00EE16AB"/>
    <w:rsid w:val="00F7421F"/>
    <w:rsid w:val="00FC4E33"/>
    <w:rsid w:val="00FC7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BF6B2"/>
  <w15:chartTrackingRefBased/>
  <w15:docId w15:val="{28B67370-0810-8E40-9FCD-C9A516348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EndnoteText">
    <w:name w:val="endnote text"/>
    <w:basedOn w:val="Normal"/>
    <w:link w:val="EndnoteTextChar"/>
    <w:uiPriority w:val="99"/>
    <w:semiHidden/>
    <w:unhideWhenUsed/>
    <w:rsid w:val="00983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381F"/>
    <w:rPr>
      <w:sz w:val="20"/>
      <w:szCs w:val="20"/>
    </w:rPr>
  </w:style>
  <w:style w:type="character" w:styleId="EndnoteReference">
    <w:name w:val="endnote reference"/>
    <w:basedOn w:val="DefaultParagraphFont"/>
    <w:uiPriority w:val="99"/>
    <w:semiHidden/>
    <w:unhideWhenUsed/>
    <w:rsid w:val="00983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0908">
      <w:bodyDiv w:val="1"/>
      <w:marLeft w:val="0"/>
      <w:marRight w:val="0"/>
      <w:marTop w:val="0"/>
      <w:marBottom w:val="0"/>
      <w:divBdr>
        <w:top w:val="none" w:sz="0" w:space="0" w:color="auto"/>
        <w:left w:val="none" w:sz="0" w:space="0" w:color="auto"/>
        <w:bottom w:val="none" w:sz="0" w:space="0" w:color="auto"/>
        <w:right w:val="none" w:sz="0" w:space="0" w:color="auto"/>
      </w:divBdr>
      <w:divsChild>
        <w:div w:id="573468877">
          <w:marLeft w:val="0"/>
          <w:marRight w:val="0"/>
          <w:marTop w:val="0"/>
          <w:marBottom w:val="0"/>
          <w:divBdr>
            <w:top w:val="none" w:sz="0" w:space="0" w:color="auto"/>
            <w:left w:val="none" w:sz="0" w:space="0" w:color="auto"/>
            <w:bottom w:val="none" w:sz="0" w:space="0" w:color="auto"/>
            <w:right w:val="none" w:sz="0" w:space="0" w:color="auto"/>
          </w:divBdr>
          <w:divsChild>
            <w:div w:id="1306157777">
              <w:marLeft w:val="0"/>
              <w:marRight w:val="0"/>
              <w:marTop w:val="0"/>
              <w:marBottom w:val="0"/>
              <w:divBdr>
                <w:top w:val="none" w:sz="0" w:space="0" w:color="auto"/>
                <w:left w:val="none" w:sz="0" w:space="0" w:color="auto"/>
                <w:bottom w:val="none" w:sz="0" w:space="0" w:color="auto"/>
                <w:right w:val="none" w:sz="0" w:space="0" w:color="auto"/>
              </w:divBdr>
              <w:divsChild>
                <w:div w:id="111100901">
                  <w:marLeft w:val="0"/>
                  <w:marRight w:val="0"/>
                  <w:marTop w:val="0"/>
                  <w:marBottom w:val="0"/>
                  <w:divBdr>
                    <w:top w:val="none" w:sz="0" w:space="0" w:color="auto"/>
                    <w:left w:val="none" w:sz="0" w:space="0" w:color="auto"/>
                    <w:bottom w:val="none" w:sz="0" w:space="0" w:color="auto"/>
                    <w:right w:val="none" w:sz="0" w:space="0" w:color="auto"/>
                  </w:divBdr>
                  <w:divsChild>
                    <w:div w:id="14577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2398">
      <w:bodyDiv w:val="1"/>
      <w:marLeft w:val="0"/>
      <w:marRight w:val="0"/>
      <w:marTop w:val="0"/>
      <w:marBottom w:val="0"/>
      <w:divBdr>
        <w:top w:val="none" w:sz="0" w:space="0" w:color="auto"/>
        <w:left w:val="none" w:sz="0" w:space="0" w:color="auto"/>
        <w:bottom w:val="none" w:sz="0" w:space="0" w:color="auto"/>
        <w:right w:val="none" w:sz="0" w:space="0" w:color="auto"/>
      </w:divBdr>
      <w:divsChild>
        <w:div w:id="773214474">
          <w:marLeft w:val="0"/>
          <w:marRight w:val="0"/>
          <w:marTop w:val="0"/>
          <w:marBottom w:val="0"/>
          <w:divBdr>
            <w:top w:val="none" w:sz="0" w:space="0" w:color="auto"/>
            <w:left w:val="none" w:sz="0" w:space="0" w:color="auto"/>
            <w:bottom w:val="none" w:sz="0" w:space="0" w:color="auto"/>
            <w:right w:val="none" w:sz="0" w:space="0" w:color="auto"/>
          </w:divBdr>
          <w:divsChild>
            <w:div w:id="87502465">
              <w:marLeft w:val="0"/>
              <w:marRight w:val="0"/>
              <w:marTop w:val="0"/>
              <w:marBottom w:val="0"/>
              <w:divBdr>
                <w:top w:val="none" w:sz="0" w:space="0" w:color="auto"/>
                <w:left w:val="none" w:sz="0" w:space="0" w:color="auto"/>
                <w:bottom w:val="none" w:sz="0" w:space="0" w:color="auto"/>
                <w:right w:val="none" w:sz="0" w:space="0" w:color="auto"/>
              </w:divBdr>
              <w:divsChild>
                <w:div w:id="2115903307">
                  <w:marLeft w:val="0"/>
                  <w:marRight w:val="0"/>
                  <w:marTop w:val="0"/>
                  <w:marBottom w:val="0"/>
                  <w:divBdr>
                    <w:top w:val="none" w:sz="0" w:space="0" w:color="auto"/>
                    <w:left w:val="none" w:sz="0" w:space="0" w:color="auto"/>
                    <w:bottom w:val="none" w:sz="0" w:space="0" w:color="auto"/>
                    <w:right w:val="none" w:sz="0" w:space="0" w:color="auto"/>
                  </w:divBdr>
                  <w:divsChild>
                    <w:div w:id="15756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6958">
      <w:bodyDiv w:val="1"/>
      <w:marLeft w:val="0"/>
      <w:marRight w:val="0"/>
      <w:marTop w:val="0"/>
      <w:marBottom w:val="0"/>
      <w:divBdr>
        <w:top w:val="none" w:sz="0" w:space="0" w:color="auto"/>
        <w:left w:val="none" w:sz="0" w:space="0" w:color="auto"/>
        <w:bottom w:val="none" w:sz="0" w:space="0" w:color="auto"/>
        <w:right w:val="none" w:sz="0" w:space="0" w:color="auto"/>
      </w:divBdr>
    </w:div>
    <w:div w:id="151260612">
      <w:bodyDiv w:val="1"/>
      <w:marLeft w:val="0"/>
      <w:marRight w:val="0"/>
      <w:marTop w:val="0"/>
      <w:marBottom w:val="0"/>
      <w:divBdr>
        <w:top w:val="none" w:sz="0" w:space="0" w:color="auto"/>
        <w:left w:val="none" w:sz="0" w:space="0" w:color="auto"/>
        <w:bottom w:val="none" w:sz="0" w:space="0" w:color="auto"/>
        <w:right w:val="none" w:sz="0" w:space="0" w:color="auto"/>
      </w:divBdr>
      <w:divsChild>
        <w:div w:id="1496722095">
          <w:marLeft w:val="0"/>
          <w:marRight w:val="0"/>
          <w:marTop w:val="0"/>
          <w:marBottom w:val="0"/>
          <w:divBdr>
            <w:top w:val="none" w:sz="0" w:space="0" w:color="auto"/>
            <w:left w:val="none" w:sz="0" w:space="0" w:color="auto"/>
            <w:bottom w:val="none" w:sz="0" w:space="0" w:color="auto"/>
            <w:right w:val="none" w:sz="0" w:space="0" w:color="auto"/>
          </w:divBdr>
          <w:divsChild>
            <w:div w:id="1962882784">
              <w:marLeft w:val="0"/>
              <w:marRight w:val="0"/>
              <w:marTop w:val="0"/>
              <w:marBottom w:val="0"/>
              <w:divBdr>
                <w:top w:val="none" w:sz="0" w:space="0" w:color="auto"/>
                <w:left w:val="none" w:sz="0" w:space="0" w:color="auto"/>
                <w:bottom w:val="none" w:sz="0" w:space="0" w:color="auto"/>
                <w:right w:val="none" w:sz="0" w:space="0" w:color="auto"/>
              </w:divBdr>
              <w:divsChild>
                <w:div w:id="209077416">
                  <w:marLeft w:val="0"/>
                  <w:marRight w:val="0"/>
                  <w:marTop w:val="0"/>
                  <w:marBottom w:val="0"/>
                  <w:divBdr>
                    <w:top w:val="none" w:sz="0" w:space="0" w:color="auto"/>
                    <w:left w:val="none" w:sz="0" w:space="0" w:color="auto"/>
                    <w:bottom w:val="none" w:sz="0" w:space="0" w:color="auto"/>
                    <w:right w:val="none" w:sz="0" w:space="0" w:color="auto"/>
                  </w:divBdr>
                  <w:divsChild>
                    <w:div w:id="6279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92304">
      <w:bodyDiv w:val="1"/>
      <w:marLeft w:val="0"/>
      <w:marRight w:val="0"/>
      <w:marTop w:val="0"/>
      <w:marBottom w:val="0"/>
      <w:divBdr>
        <w:top w:val="none" w:sz="0" w:space="0" w:color="auto"/>
        <w:left w:val="none" w:sz="0" w:space="0" w:color="auto"/>
        <w:bottom w:val="none" w:sz="0" w:space="0" w:color="auto"/>
        <w:right w:val="none" w:sz="0" w:space="0" w:color="auto"/>
      </w:divBdr>
    </w:div>
    <w:div w:id="185214874">
      <w:bodyDiv w:val="1"/>
      <w:marLeft w:val="0"/>
      <w:marRight w:val="0"/>
      <w:marTop w:val="0"/>
      <w:marBottom w:val="0"/>
      <w:divBdr>
        <w:top w:val="none" w:sz="0" w:space="0" w:color="auto"/>
        <w:left w:val="none" w:sz="0" w:space="0" w:color="auto"/>
        <w:bottom w:val="none" w:sz="0" w:space="0" w:color="auto"/>
        <w:right w:val="none" w:sz="0" w:space="0" w:color="auto"/>
      </w:divBdr>
    </w:div>
    <w:div w:id="325280727">
      <w:bodyDiv w:val="1"/>
      <w:marLeft w:val="0"/>
      <w:marRight w:val="0"/>
      <w:marTop w:val="0"/>
      <w:marBottom w:val="0"/>
      <w:divBdr>
        <w:top w:val="none" w:sz="0" w:space="0" w:color="auto"/>
        <w:left w:val="none" w:sz="0" w:space="0" w:color="auto"/>
        <w:bottom w:val="none" w:sz="0" w:space="0" w:color="auto"/>
        <w:right w:val="none" w:sz="0" w:space="0" w:color="auto"/>
      </w:divBdr>
    </w:div>
    <w:div w:id="474296481">
      <w:bodyDiv w:val="1"/>
      <w:marLeft w:val="0"/>
      <w:marRight w:val="0"/>
      <w:marTop w:val="0"/>
      <w:marBottom w:val="0"/>
      <w:divBdr>
        <w:top w:val="none" w:sz="0" w:space="0" w:color="auto"/>
        <w:left w:val="none" w:sz="0" w:space="0" w:color="auto"/>
        <w:bottom w:val="none" w:sz="0" w:space="0" w:color="auto"/>
        <w:right w:val="none" w:sz="0" w:space="0" w:color="auto"/>
      </w:divBdr>
      <w:divsChild>
        <w:div w:id="1464151107">
          <w:marLeft w:val="0"/>
          <w:marRight w:val="0"/>
          <w:marTop w:val="0"/>
          <w:marBottom w:val="0"/>
          <w:divBdr>
            <w:top w:val="none" w:sz="0" w:space="0" w:color="auto"/>
            <w:left w:val="none" w:sz="0" w:space="0" w:color="auto"/>
            <w:bottom w:val="none" w:sz="0" w:space="0" w:color="auto"/>
            <w:right w:val="none" w:sz="0" w:space="0" w:color="auto"/>
          </w:divBdr>
          <w:divsChild>
            <w:div w:id="327711822">
              <w:marLeft w:val="0"/>
              <w:marRight w:val="0"/>
              <w:marTop w:val="0"/>
              <w:marBottom w:val="0"/>
              <w:divBdr>
                <w:top w:val="none" w:sz="0" w:space="0" w:color="auto"/>
                <w:left w:val="none" w:sz="0" w:space="0" w:color="auto"/>
                <w:bottom w:val="none" w:sz="0" w:space="0" w:color="auto"/>
                <w:right w:val="none" w:sz="0" w:space="0" w:color="auto"/>
              </w:divBdr>
              <w:divsChild>
                <w:div w:id="1269193882">
                  <w:marLeft w:val="0"/>
                  <w:marRight w:val="0"/>
                  <w:marTop w:val="0"/>
                  <w:marBottom w:val="0"/>
                  <w:divBdr>
                    <w:top w:val="none" w:sz="0" w:space="0" w:color="auto"/>
                    <w:left w:val="none" w:sz="0" w:space="0" w:color="auto"/>
                    <w:bottom w:val="none" w:sz="0" w:space="0" w:color="auto"/>
                    <w:right w:val="none" w:sz="0" w:space="0" w:color="auto"/>
                  </w:divBdr>
                  <w:divsChild>
                    <w:div w:id="7216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134525">
      <w:bodyDiv w:val="1"/>
      <w:marLeft w:val="0"/>
      <w:marRight w:val="0"/>
      <w:marTop w:val="0"/>
      <w:marBottom w:val="0"/>
      <w:divBdr>
        <w:top w:val="none" w:sz="0" w:space="0" w:color="auto"/>
        <w:left w:val="none" w:sz="0" w:space="0" w:color="auto"/>
        <w:bottom w:val="none" w:sz="0" w:space="0" w:color="auto"/>
        <w:right w:val="none" w:sz="0" w:space="0" w:color="auto"/>
      </w:divBdr>
      <w:divsChild>
        <w:div w:id="818958556">
          <w:marLeft w:val="0"/>
          <w:marRight w:val="0"/>
          <w:marTop w:val="0"/>
          <w:marBottom w:val="0"/>
          <w:divBdr>
            <w:top w:val="none" w:sz="0" w:space="0" w:color="auto"/>
            <w:left w:val="none" w:sz="0" w:space="0" w:color="auto"/>
            <w:bottom w:val="none" w:sz="0" w:space="0" w:color="auto"/>
            <w:right w:val="none" w:sz="0" w:space="0" w:color="auto"/>
          </w:divBdr>
          <w:divsChild>
            <w:div w:id="1297224877">
              <w:marLeft w:val="0"/>
              <w:marRight w:val="0"/>
              <w:marTop w:val="0"/>
              <w:marBottom w:val="0"/>
              <w:divBdr>
                <w:top w:val="none" w:sz="0" w:space="0" w:color="auto"/>
                <w:left w:val="none" w:sz="0" w:space="0" w:color="auto"/>
                <w:bottom w:val="none" w:sz="0" w:space="0" w:color="auto"/>
                <w:right w:val="none" w:sz="0" w:space="0" w:color="auto"/>
              </w:divBdr>
              <w:divsChild>
                <w:div w:id="1780292925">
                  <w:marLeft w:val="0"/>
                  <w:marRight w:val="0"/>
                  <w:marTop w:val="0"/>
                  <w:marBottom w:val="0"/>
                  <w:divBdr>
                    <w:top w:val="none" w:sz="0" w:space="0" w:color="auto"/>
                    <w:left w:val="none" w:sz="0" w:space="0" w:color="auto"/>
                    <w:bottom w:val="none" w:sz="0" w:space="0" w:color="auto"/>
                    <w:right w:val="none" w:sz="0" w:space="0" w:color="auto"/>
                  </w:divBdr>
                  <w:divsChild>
                    <w:div w:id="14130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233870">
      <w:bodyDiv w:val="1"/>
      <w:marLeft w:val="0"/>
      <w:marRight w:val="0"/>
      <w:marTop w:val="0"/>
      <w:marBottom w:val="0"/>
      <w:divBdr>
        <w:top w:val="none" w:sz="0" w:space="0" w:color="auto"/>
        <w:left w:val="none" w:sz="0" w:space="0" w:color="auto"/>
        <w:bottom w:val="none" w:sz="0" w:space="0" w:color="auto"/>
        <w:right w:val="none" w:sz="0" w:space="0" w:color="auto"/>
      </w:divBdr>
    </w:div>
    <w:div w:id="630862386">
      <w:bodyDiv w:val="1"/>
      <w:marLeft w:val="0"/>
      <w:marRight w:val="0"/>
      <w:marTop w:val="0"/>
      <w:marBottom w:val="0"/>
      <w:divBdr>
        <w:top w:val="none" w:sz="0" w:space="0" w:color="auto"/>
        <w:left w:val="none" w:sz="0" w:space="0" w:color="auto"/>
        <w:bottom w:val="none" w:sz="0" w:space="0" w:color="auto"/>
        <w:right w:val="none" w:sz="0" w:space="0" w:color="auto"/>
      </w:divBdr>
      <w:divsChild>
        <w:div w:id="444078333">
          <w:marLeft w:val="0"/>
          <w:marRight w:val="0"/>
          <w:marTop w:val="0"/>
          <w:marBottom w:val="0"/>
          <w:divBdr>
            <w:top w:val="none" w:sz="0" w:space="0" w:color="auto"/>
            <w:left w:val="none" w:sz="0" w:space="0" w:color="auto"/>
            <w:bottom w:val="none" w:sz="0" w:space="0" w:color="auto"/>
            <w:right w:val="none" w:sz="0" w:space="0" w:color="auto"/>
          </w:divBdr>
          <w:divsChild>
            <w:div w:id="949162303">
              <w:marLeft w:val="0"/>
              <w:marRight w:val="0"/>
              <w:marTop w:val="0"/>
              <w:marBottom w:val="0"/>
              <w:divBdr>
                <w:top w:val="none" w:sz="0" w:space="0" w:color="auto"/>
                <w:left w:val="none" w:sz="0" w:space="0" w:color="auto"/>
                <w:bottom w:val="none" w:sz="0" w:space="0" w:color="auto"/>
                <w:right w:val="none" w:sz="0" w:space="0" w:color="auto"/>
              </w:divBdr>
              <w:divsChild>
                <w:div w:id="1592084089">
                  <w:marLeft w:val="0"/>
                  <w:marRight w:val="0"/>
                  <w:marTop w:val="0"/>
                  <w:marBottom w:val="0"/>
                  <w:divBdr>
                    <w:top w:val="none" w:sz="0" w:space="0" w:color="auto"/>
                    <w:left w:val="none" w:sz="0" w:space="0" w:color="auto"/>
                    <w:bottom w:val="none" w:sz="0" w:space="0" w:color="auto"/>
                    <w:right w:val="none" w:sz="0" w:space="0" w:color="auto"/>
                  </w:divBdr>
                  <w:divsChild>
                    <w:div w:id="5833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565984">
      <w:bodyDiv w:val="1"/>
      <w:marLeft w:val="0"/>
      <w:marRight w:val="0"/>
      <w:marTop w:val="0"/>
      <w:marBottom w:val="0"/>
      <w:divBdr>
        <w:top w:val="none" w:sz="0" w:space="0" w:color="auto"/>
        <w:left w:val="none" w:sz="0" w:space="0" w:color="auto"/>
        <w:bottom w:val="none" w:sz="0" w:space="0" w:color="auto"/>
        <w:right w:val="none" w:sz="0" w:space="0" w:color="auto"/>
      </w:divBdr>
    </w:div>
    <w:div w:id="928732728">
      <w:bodyDiv w:val="1"/>
      <w:marLeft w:val="0"/>
      <w:marRight w:val="0"/>
      <w:marTop w:val="0"/>
      <w:marBottom w:val="0"/>
      <w:divBdr>
        <w:top w:val="none" w:sz="0" w:space="0" w:color="auto"/>
        <w:left w:val="none" w:sz="0" w:space="0" w:color="auto"/>
        <w:bottom w:val="none" w:sz="0" w:space="0" w:color="auto"/>
        <w:right w:val="none" w:sz="0" w:space="0" w:color="auto"/>
      </w:divBdr>
      <w:divsChild>
        <w:div w:id="575474720">
          <w:marLeft w:val="0"/>
          <w:marRight w:val="0"/>
          <w:marTop w:val="0"/>
          <w:marBottom w:val="0"/>
          <w:divBdr>
            <w:top w:val="none" w:sz="0" w:space="0" w:color="auto"/>
            <w:left w:val="none" w:sz="0" w:space="0" w:color="auto"/>
            <w:bottom w:val="none" w:sz="0" w:space="0" w:color="auto"/>
            <w:right w:val="none" w:sz="0" w:space="0" w:color="auto"/>
          </w:divBdr>
          <w:divsChild>
            <w:div w:id="125393363">
              <w:marLeft w:val="0"/>
              <w:marRight w:val="0"/>
              <w:marTop w:val="0"/>
              <w:marBottom w:val="0"/>
              <w:divBdr>
                <w:top w:val="none" w:sz="0" w:space="0" w:color="auto"/>
                <w:left w:val="none" w:sz="0" w:space="0" w:color="auto"/>
                <w:bottom w:val="none" w:sz="0" w:space="0" w:color="auto"/>
                <w:right w:val="none" w:sz="0" w:space="0" w:color="auto"/>
              </w:divBdr>
              <w:divsChild>
                <w:div w:id="979650795">
                  <w:marLeft w:val="0"/>
                  <w:marRight w:val="0"/>
                  <w:marTop w:val="0"/>
                  <w:marBottom w:val="0"/>
                  <w:divBdr>
                    <w:top w:val="none" w:sz="0" w:space="0" w:color="auto"/>
                    <w:left w:val="none" w:sz="0" w:space="0" w:color="auto"/>
                    <w:bottom w:val="none" w:sz="0" w:space="0" w:color="auto"/>
                    <w:right w:val="none" w:sz="0" w:space="0" w:color="auto"/>
                  </w:divBdr>
                  <w:divsChild>
                    <w:div w:id="13252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10774">
      <w:bodyDiv w:val="1"/>
      <w:marLeft w:val="0"/>
      <w:marRight w:val="0"/>
      <w:marTop w:val="0"/>
      <w:marBottom w:val="0"/>
      <w:divBdr>
        <w:top w:val="none" w:sz="0" w:space="0" w:color="auto"/>
        <w:left w:val="none" w:sz="0" w:space="0" w:color="auto"/>
        <w:bottom w:val="none" w:sz="0" w:space="0" w:color="auto"/>
        <w:right w:val="none" w:sz="0" w:space="0" w:color="auto"/>
      </w:divBdr>
      <w:divsChild>
        <w:div w:id="1117679592">
          <w:marLeft w:val="0"/>
          <w:marRight w:val="0"/>
          <w:marTop w:val="0"/>
          <w:marBottom w:val="0"/>
          <w:divBdr>
            <w:top w:val="none" w:sz="0" w:space="0" w:color="auto"/>
            <w:left w:val="none" w:sz="0" w:space="0" w:color="auto"/>
            <w:bottom w:val="none" w:sz="0" w:space="0" w:color="auto"/>
            <w:right w:val="none" w:sz="0" w:space="0" w:color="auto"/>
          </w:divBdr>
          <w:divsChild>
            <w:div w:id="2064601742">
              <w:marLeft w:val="0"/>
              <w:marRight w:val="0"/>
              <w:marTop w:val="0"/>
              <w:marBottom w:val="0"/>
              <w:divBdr>
                <w:top w:val="none" w:sz="0" w:space="0" w:color="auto"/>
                <w:left w:val="none" w:sz="0" w:space="0" w:color="auto"/>
                <w:bottom w:val="none" w:sz="0" w:space="0" w:color="auto"/>
                <w:right w:val="none" w:sz="0" w:space="0" w:color="auto"/>
              </w:divBdr>
              <w:divsChild>
                <w:div w:id="1919439497">
                  <w:marLeft w:val="0"/>
                  <w:marRight w:val="0"/>
                  <w:marTop w:val="0"/>
                  <w:marBottom w:val="0"/>
                  <w:divBdr>
                    <w:top w:val="none" w:sz="0" w:space="0" w:color="auto"/>
                    <w:left w:val="none" w:sz="0" w:space="0" w:color="auto"/>
                    <w:bottom w:val="none" w:sz="0" w:space="0" w:color="auto"/>
                    <w:right w:val="none" w:sz="0" w:space="0" w:color="auto"/>
                  </w:divBdr>
                  <w:divsChild>
                    <w:div w:id="18017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780794">
      <w:bodyDiv w:val="1"/>
      <w:marLeft w:val="0"/>
      <w:marRight w:val="0"/>
      <w:marTop w:val="0"/>
      <w:marBottom w:val="0"/>
      <w:divBdr>
        <w:top w:val="none" w:sz="0" w:space="0" w:color="auto"/>
        <w:left w:val="none" w:sz="0" w:space="0" w:color="auto"/>
        <w:bottom w:val="none" w:sz="0" w:space="0" w:color="auto"/>
        <w:right w:val="none" w:sz="0" w:space="0" w:color="auto"/>
      </w:divBdr>
      <w:divsChild>
        <w:div w:id="219101199">
          <w:marLeft w:val="0"/>
          <w:marRight w:val="0"/>
          <w:marTop w:val="0"/>
          <w:marBottom w:val="0"/>
          <w:divBdr>
            <w:top w:val="none" w:sz="0" w:space="0" w:color="auto"/>
            <w:left w:val="none" w:sz="0" w:space="0" w:color="auto"/>
            <w:bottom w:val="none" w:sz="0" w:space="0" w:color="auto"/>
            <w:right w:val="none" w:sz="0" w:space="0" w:color="auto"/>
          </w:divBdr>
          <w:divsChild>
            <w:div w:id="1696151773">
              <w:marLeft w:val="0"/>
              <w:marRight w:val="0"/>
              <w:marTop w:val="0"/>
              <w:marBottom w:val="0"/>
              <w:divBdr>
                <w:top w:val="none" w:sz="0" w:space="0" w:color="auto"/>
                <w:left w:val="none" w:sz="0" w:space="0" w:color="auto"/>
                <w:bottom w:val="none" w:sz="0" w:space="0" w:color="auto"/>
                <w:right w:val="none" w:sz="0" w:space="0" w:color="auto"/>
              </w:divBdr>
              <w:divsChild>
                <w:div w:id="1364474883">
                  <w:marLeft w:val="0"/>
                  <w:marRight w:val="0"/>
                  <w:marTop w:val="0"/>
                  <w:marBottom w:val="0"/>
                  <w:divBdr>
                    <w:top w:val="none" w:sz="0" w:space="0" w:color="auto"/>
                    <w:left w:val="none" w:sz="0" w:space="0" w:color="auto"/>
                    <w:bottom w:val="none" w:sz="0" w:space="0" w:color="auto"/>
                    <w:right w:val="none" w:sz="0" w:space="0" w:color="auto"/>
                  </w:divBdr>
                  <w:divsChild>
                    <w:div w:id="6694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064090">
      <w:bodyDiv w:val="1"/>
      <w:marLeft w:val="0"/>
      <w:marRight w:val="0"/>
      <w:marTop w:val="0"/>
      <w:marBottom w:val="0"/>
      <w:divBdr>
        <w:top w:val="none" w:sz="0" w:space="0" w:color="auto"/>
        <w:left w:val="none" w:sz="0" w:space="0" w:color="auto"/>
        <w:bottom w:val="none" w:sz="0" w:space="0" w:color="auto"/>
        <w:right w:val="none" w:sz="0" w:space="0" w:color="auto"/>
      </w:divBdr>
      <w:divsChild>
        <w:div w:id="1285622186">
          <w:marLeft w:val="0"/>
          <w:marRight w:val="0"/>
          <w:marTop w:val="0"/>
          <w:marBottom w:val="0"/>
          <w:divBdr>
            <w:top w:val="none" w:sz="0" w:space="0" w:color="auto"/>
            <w:left w:val="none" w:sz="0" w:space="0" w:color="auto"/>
            <w:bottom w:val="none" w:sz="0" w:space="0" w:color="auto"/>
            <w:right w:val="none" w:sz="0" w:space="0" w:color="auto"/>
          </w:divBdr>
          <w:divsChild>
            <w:div w:id="803816885">
              <w:marLeft w:val="0"/>
              <w:marRight w:val="0"/>
              <w:marTop w:val="0"/>
              <w:marBottom w:val="0"/>
              <w:divBdr>
                <w:top w:val="none" w:sz="0" w:space="0" w:color="auto"/>
                <w:left w:val="none" w:sz="0" w:space="0" w:color="auto"/>
                <w:bottom w:val="none" w:sz="0" w:space="0" w:color="auto"/>
                <w:right w:val="none" w:sz="0" w:space="0" w:color="auto"/>
              </w:divBdr>
              <w:divsChild>
                <w:div w:id="1760372079">
                  <w:marLeft w:val="0"/>
                  <w:marRight w:val="0"/>
                  <w:marTop w:val="0"/>
                  <w:marBottom w:val="0"/>
                  <w:divBdr>
                    <w:top w:val="none" w:sz="0" w:space="0" w:color="auto"/>
                    <w:left w:val="none" w:sz="0" w:space="0" w:color="auto"/>
                    <w:bottom w:val="none" w:sz="0" w:space="0" w:color="auto"/>
                    <w:right w:val="none" w:sz="0" w:space="0" w:color="auto"/>
                  </w:divBdr>
                  <w:divsChild>
                    <w:div w:id="19400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09946">
      <w:bodyDiv w:val="1"/>
      <w:marLeft w:val="0"/>
      <w:marRight w:val="0"/>
      <w:marTop w:val="0"/>
      <w:marBottom w:val="0"/>
      <w:divBdr>
        <w:top w:val="none" w:sz="0" w:space="0" w:color="auto"/>
        <w:left w:val="none" w:sz="0" w:space="0" w:color="auto"/>
        <w:bottom w:val="none" w:sz="0" w:space="0" w:color="auto"/>
        <w:right w:val="none" w:sz="0" w:space="0" w:color="auto"/>
      </w:divBdr>
      <w:divsChild>
        <w:div w:id="1475489447">
          <w:marLeft w:val="0"/>
          <w:marRight w:val="0"/>
          <w:marTop w:val="0"/>
          <w:marBottom w:val="0"/>
          <w:divBdr>
            <w:top w:val="none" w:sz="0" w:space="0" w:color="auto"/>
            <w:left w:val="none" w:sz="0" w:space="0" w:color="auto"/>
            <w:bottom w:val="none" w:sz="0" w:space="0" w:color="auto"/>
            <w:right w:val="none" w:sz="0" w:space="0" w:color="auto"/>
          </w:divBdr>
          <w:divsChild>
            <w:div w:id="1813137388">
              <w:marLeft w:val="0"/>
              <w:marRight w:val="0"/>
              <w:marTop w:val="0"/>
              <w:marBottom w:val="0"/>
              <w:divBdr>
                <w:top w:val="none" w:sz="0" w:space="0" w:color="auto"/>
                <w:left w:val="none" w:sz="0" w:space="0" w:color="auto"/>
                <w:bottom w:val="none" w:sz="0" w:space="0" w:color="auto"/>
                <w:right w:val="none" w:sz="0" w:space="0" w:color="auto"/>
              </w:divBdr>
              <w:divsChild>
                <w:div w:id="806630823">
                  <w:marLeft w:val="0"/>
                  <w:marRight w:val="0"/>
                  <w:marTop w:val="0"/>
                  <w:marBottom w:val="0"/>
                  <w:divBdr>
                    <w:top w:val="none" w:sz="0" w:space="0" w:color="auto"/>
                    <w:left w:val="none" w:sz="0" w:space="0" w:color="auto"/>
                    <w:bottom w:val="none" w:sz="0" w:space="0" w:color="auto"/>
                    <w:right w:val="none" w:sz="0" w:space="0" w:color="auto"/>
                  </w:divBdr>
                  <w:divsChild>
                    <w:div w:id="3826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869646">
      <w:bodyDiv w:val="1"/>
      <w:marLeft w:val="0"/>
      <w:marRight w:val="0"/>
      <w:marTop w:val="0"/>
      <w:marBottom w:val="0"/>
      <w:divBdr>
        <w:top w:val="none" w:sz="0" w:space="0" w:color="auto"/>
        <w:left w:val="none" w:sz="0" w:space="0" w:color="auto"/>
        <w:bottom w:val="none" w:sz="0" w:space="0" w:color="auto"/>
        <w:right w:val="none" w:sz="0" w:space="0" w:color="auto"/>
      </w:divBdr>
    </w:div>
    <w:div w:id="1482385895">
      <w:bodyDiv w:val="1"/>
      <w:marLeft w:val="0"/>
      <w:marRight w:val="0"/>
      <w:marTop w:val="0"/>
      <w:marBottom w:val="0"/>
      <w:divBdr>
        <w:top w:val="none" w:sz="0" w:space="0" w:color="auto"/>
        <w:left w:val="none" w:sz="0" w:space="0" w:color="auto"/>
        <w:bottom w:val="none" w:sz="0" w:space="0" w:color="auto"/>
        <w:right w:val="none" w:sz="0" w:space="0" w:color="auto"/>
      </w:divBdr>
    </w:div>
    <w:div w:id="1558474543">
      <w:bodyDiv w:val="1"/>
      <w:marLeft w:val="0"/>
      <w:marRight w:val="0"/>
      <w:marTop w:val="0"/>
      <w:marBottom w:val="0"/>
      <w:divBdr>
        <w:top w:val="none" w:sz="0" w:space="0" w:color="auto"/>
        <w:left w:val="none" w:sz="0" w:space="0" w:color="auto"/>
        <w:bottom w:val="none" w:sz="0" w:space="0" w:color="auto"/>
        <w:right w:val="none" w:sz="0" w:space="0" w:color="auto"/>
      </w:divBdr>
    </w:div>
    <w:div w:id="1652171911">
      <w:bodyDiv w:val="1"/>
      <w:marLeft w:val="0"/>
      <w:marRight w:val="0"/>
      <w:marTop w:val="0"/>
      <w:marBottom w:val="0"/>
      <w:divBdr>
        <w:top w:val="none" w:sz="0" w:space="0" w:color="auto"/>
        <w:left w:val="none" w:sz="0" w:space="0" w:color="auto"/>
        <w:bottom w:val="none" w:sz="0" w:space="0" w:color="auto"/>
        <w:right w:val="none" w:sz="0" w:space="0" w:color="auto"/>
      </w:divBdr>
      <w:divsChild>
        <w:div w:id="632248062">
          <w:marLeft w:val="0"/>
          <w:marRight w:val="0"/>
          <w:marTop w:val="0"/>
          <w:marBottom w:val="0"/>
          <w:divBdr>
            <w:top w:val="none" w:sz="0" w:space="0" w:color="auto"/>
            <w:left w:val="none" w:sz="0" w:space="0" w:color="auto"/>
            <w:bottom w:val="none" w:sz="0" w:space="0" w:color="auto"/>
            <w:right w:val="none" w:sz="0" w:space="0" w:color="auto"/>
          </w:divBdr>
          <w:divsChild>
            <w:div w:id="1555585912">
              <w:marLeft w:val="0"/>
              <w:marRight w:val="0"/>
              <w:marTop w:val="0"/>
              <w:marBottom w:val="0"/>
              <w:divBdr>
                <w:top w:val="none" w:sz="0" w:space="0" w:color="auto"/>
                <w:left w:val="none" w:sz="0" w:space="0" w:color="auto"/>
                <w:bottom w:val="none" w:sz="0" w:space="0" w:color="auto"/>
                <w:right w:val="none" w:sz="0" w:space="0" w:color="auto"/>
              </w:divBdr>
              <w:divsChild>
                <w:div w:id="525599700">
                  <w:marLeft w:val="0"/>
                  <w:marRight w:val="0"/>
                  <w:marTop w:val="0"/>
                  <w:marBottom w:val="0"/>
                  <w:divBdr>
                    <w:top w:val="none" w:sz="0" w:space="0" w:color="auto"/>
                    <w:left w:val="none" w:sz="0" w:space="0" w:color="auto"/>
                    <w:bottom w:val="none" w:sz="0" w:space="0" w:color="auto"/>
                    <w:right w:val="none" w:sz="0" w:space="0" w:color="auto"/>
                  </w:divBdr>
                  <w:divsChild>
                    <w:div w:id="20854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598902">
      <w:bodyDiv w:val="1"/>
      <w:marLeft w:val="0"/>
      <w:marRight w:val="0"/>
      <w:marTop w:val="0"/>
      <w:marBottom w:val="0"/>
      <w:divBdr>
        <w:top w:val="none" w:sz="0" w:space="0" w:color="auto"/>
        <w:left w:val="none" w:sz="0" w:space="0" w:color="auto"/>
        <w:bottom w:val="none" w:sz="0" w:space="0" w:color="auto"/>
        <w:right w:val="none" w:sz="0" w:space="0" w:color="auto"/>
      </w:divBdr>
      <w:divsChild>
        <w:div w:id="2121098168">
          <w:marLeft w:val="0"/>
          <w:marRight w:val="0"/>
          <w:marTop w:val="0"/>
          <w:marBottom w:val="0"/>
          <w:divBdr>
            <w:top w:val="none" w:sz="0" w:space="0" w:color="auto"/>
            <w:left w:val="none" w:sz="0" w:space="0" w:color="auto"/>
            <w:bottom w:val="none" w:sz="0" w:space="0" w:color="auto"/>
            <w:right w:val="none" w:sz="0" w:space="0" w:color="auto"/>
          </w:divBdr>
        </w:div>
        <w:div w:id="1224759755">
          <w:marLeft w:val="0"/>
          <w:marRight w:val="0"/>
          <w:marTop w:val="0"/>
          <w:marBottom w:val="0"/>
          <w:divBdr>
            <w:top w:val="none" w:sz="0" w:space="0" w:color="auto"/>
            <w:left w:val="none" w:sz="0" w:space="0" w:color="auto"/>
            <w:bottom w:val="none" w:sz="0" w:space="0" w:color="auto"/>
            <w:right w:val="none" w:sz="0" w:space="0" w:color="auto"/>
          </w:divBdr>
          <w:divsChild>
            <w:div w:id="9851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507">
      <w:bodyDiv w:val="1"/>
      <w:marLeft w:val="0"/>
      <w:marRight w:val="0"/>
      <w:marTop w:val="0"/>
      <w:marBottom w:val="0"/>
      <w:divBdr>
        <w:top w:val="none" w:sz="0" w:space="0" w:color="auto"/>
        <w:left w:val="none" w:sz="0" w:space="0" w:color="auto"/>
        <w:bottom w:val="none" w:sz="0" w:space="0" w:color="auto"/>
        <w:right w:val="none" w:sz="0" w:space="0" w:color="auto"/>
      </w:divBdr>
      <w:divsChild>
        <w:div w:id="679963645">
          <w:marLeft w:val="0"/>
          <w:marRight w:val="0"/>
          <w:marTop w:val="0"/>
          <w:marBottom w:val="0"/>
          <w:divBdr>
            <w:top w:val="none" w:sz="0" w:space="0" w:color="auto"/>
            <w:left w:val="none" w:sz="0" w:space="0" w:color="auto"/>
            <w:bottom w:val="none" w:sz="0" w:space="0" w:color="auto"/>
            <w:right w:val="none" w:sz="0" w:space="0" w:color="auto"/>
          </w:divBdr>
          <w:divsChild>
            <w:div w:id="2033650533">
              <w:marLeft w:val="0"/>
              <w:marRight w:val="0"/>
              <w:marTop w:val="0"/>
              <w:marBottom w:val="0"/>
              <w:divBdr>
                <w:top w:val="none" w:sz="0" w:space="0" w:color="auto"/>
                <w:left w:val="none" w:sz="0" w:space="0" w:color="auto"/>
                <w:bottom w:val="none" w:sz="0" w:space="0" w:color="auto"/>
                <w:right w:val="none" w:sz="0" w:space="0" w:color="auto"/>
              </w:divBdr>
              <w:divsChild>
                <w:div w:id="1439983813">
                  <w:marLeft w:val="0"/>
                  <w:marRight w:val="0"/>
                  <w:marTop w:val="0"/>
                  <w:marBottom w:val="0"/>
                  <w:divBdr>
                    <w:top w:val="none" w:sz="0" w:space="0" w:color="auto"/>
                    <w:left w:val="none" w:sz="0" w:space="0" w:color="auto"/>
                    <w:bottom w:val="none" w:sz="0" w:space="0" w:color="auto"/>
                    <w:right w:val="none" w:sz="0" w:space="0" w:color="auto"/>
                  </w:divBdr>
                  <w:divsChild>
                    <w:div w:id="16091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96548">
      <w:bodyDiv w:val="1"/>
      <w:marLeft w:val="0"/>
      <w:marRight w:val="0"/>
      <w:marTop w:val="0"/>
      <w:marBottom w:val="0"/>
      <w:divBdr>
        <w:top w:val="none" w:sz="0" w:space="0" w:color="auto"/>
        <w:left w:val="none" w:sz="0" w:space="0" w:color="auto"/>
        <w:bottom w:val="none" w:sz="0" w:space="0" w:color="auto"/>
        <w:right w:val="none" w:sz="0" w:space="0" w:color="auto"/>
      </w:divBdr>
    </w:div>
    <w:div w:id="2017799952">
      <w:bodyDiv w:val="1"/>
      <w:marLeft w:val="0"/>
      <w:marRight w:val="0"/>
      <w:marTop w:val="0"/>
      <w:marBottom w:val="0"/>
      <w:divBdr>
        <w:top w:val="none" w:sz="0" w:space="0" w:color="auto"/>
        <w:left w:val="none" w:sz="0" w:space="0" w:color="auto"/>
        <w:bottom w:val="none" w:sz="0" w:space="0" w:color="auto"/>
        <w:right w:val="none" w:sz="0" w:space="0" w:color="auto"/>
      </w:divBdr>
      <w:divsChild>
        <w:div w:id="1640720071">
          <w:marLeft w:val="0"/>
          <w:marRight w:val="0"/>
          <w:marTop w:val="0"/>
          <w:marBottom w:val="0"/>
          <w:divBdr>
            <w:top w:val="none" w:sz="0" w:space="0" w:color="auto"/>
            <w:left w:val="none" w:sz="0" w:space="0" w:color="auto"/>
            <w:bottom w:val="none" w:sz="0" w:space="0" w:color="auto"/>
            <w:right w:val="none" w:sz="0" w:space="0" w:color="auto"/>
          </w:divBdr>
          <w:divsChild>
            <w:div w:id="1318732150">
              <w:marLeft w:val="0"/>
              <w:marRight w:val="0"/>
              <w:marTop w:val="0"/>
              <w:marBottom w:val="0"/>
              <w:divBdr>
                <w:top w:val="none" w:sz="0" w:space="0" w:color="auto"/>
                <w:left w:val="none" w:sz="0" w:space="0" w:color="auto"/>
                <w:bottom w:val="none" w:sz="0" w:space="0" w:color="auto"/>
                <w:right w:val="none" w:sz="0" w:space="0" w:color="auto"/>
              </w:divBdr>
              <w:divsChild>
                <w:div w:id="1568685849">
                  <w:marLeft w:val="0"/>
                  <w:marRight w:val="0"/>
                  <w:marTop w:val="0"/>
                  <w:marBottom w:val="0"/>
                  <w:divBdr>
                    <w:top w:val="none" w:sz="0" w:space="0" w:color="auto"/>
                    <w:left w:val="none" w:sz="0" w:space="0" w:color="auto"/>
                    <w:bottom w:val="none" w:sz="0" w:space="0" w:color="auto"/>
                    <w:right w:val="none" w:sz="0" w:space="0" w:color="auto"/>
                  </w:divBdr>
                  <w:divsChild>
                    <w:div w:id="14400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55102">
      <w:bodyDiv w:val="1"/>
      <w:marLeft w:val="0"/>
      <w:marRight w:val="0"/>
      <w:marTop w:val="0"/>
      <w:marBottom w:val="0"/>
      <w:divBdr>
        <w:top w:val="none" w:sz="0" w:space="0" w:color="auto"/>
        <w:left w:val="none" w:sz="0" w:space="0" w:color="auto"/>
        <w:bottom w:val="none" w:sz="0" w:space="0" w:color="auto"/>
        <w:right w:val="none" w:sz="0" w:space="0" w:color="auto"/>
      </w:divBdr>
      <w:divsChild>
        <w:div w:id="1751848144">
          <w:marLeft w:val="0"/>
          <w:marRight w:val="0"/>
          <w:marTop w:val="0"/>
          <w:marBottom w:val="0"/>
          <w:divBdr>
            <w:top w:val="none" w:sz="0" w:space="0" w:color="auto"/>
            <w:left w:val="none" w:sz="0" w:space="0" w:color="auto"/>
            <w:bottom w:val="none" w:sz="0" w:space="0" w:color="auto"/>
            <w:right w:val="none" w:sz="0" w:space="0" w:color="auto"/>
          </w:divBdr>
          <w:divsChild>
            <w:div w:id="1553538603">
              <w:marLeft w:val="0"/>
              <w:marRight w:val="0"/>
              <w:marTop w:val="0"/>
              <w:marBottom w:val="0"/>
              <w:divBdr>
                <w:top w:val="none" w:sz="0" w:space="0" w:color="auto"/>
                <w:left w:val="none" w:sz="0" w:space="0" w:color="auto"/>
                <w:bottom w:val="none" w:sz="0" w:space="0" w:color="auto"/>
                <w:right w:val="none" w:sz="0" w:space="0" w:color="auto"/>
              </w:divBdr>
              <w:divsChild>
                <w:div w:id="408580927">
                  <w:marLeft w:val="0"/>
                  <w:marRight w:val="0"/>
                  <w:marTop w:val="0"/>
                  <w:marBottom w:val="0"/>
                  <w:divBdr>
                    <w:top w:val="none" w:sz="0" w:space="0" w:color="auto"/>
                    <w:left w:val="none" w:sz="0" w:space="0" w:color="auto"/>
                    <w:bottom w:val="none" w:sz="0" w:space="0" w:color="auto"/>
                    <w:right w:val="none" w:sz="0" w:space="0" w:color="auto"/>
                  </w:divBdr>
                  <w:divsChild>
                    <w:div w:id="163987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3461">
      <w:bodyDiv w:val="1"/>
      <w:marLeft w:val="0"/>
      <w:marRight w:val="0"/>
      <w:marTop w:val="0"/>
      <w:marBottom w:val="0"/>
      <w:divBdr>
        <w:top w:val="none" w:sz="0" w:space="0" w:color="auto"/>
        <w:left w:val="none" w:sz="0" w:space="0" w:color="auto"/>
        <w:bottom w:val="none" w:sz="0" w:space="0" w:color="auto"/>
        <w:right w:val="none" w:sz="0" w:space="0" w:color="auto"/>
      </w:divBdr>
      <w:divsChild>
        <w:div w:id="1559629465">
          <w:marLeft w:val="0"/>
          <w:marRight w:val="0"/>
          <w:marTop w:val="0"/>
          <w:marBottom w:val="0"/>
          <w:divBdr>
            <w:top w:val="none" w:sz="0" w:space="0" w:color="auto"/>
            <w:left w:val="none" w:sz="0" w:space="0" w:color="auto"/>
            <w:bottom w:val="none" w:sz="0" w:space="0" w:color="auto"/>
            <w:right w:val="none" w:sz="0" w:space="0" w:color="auto"/>
          </w:divBdr>
          <w:divsChild>
            <w:div w:id="19194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9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4.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rdipen/Library/Containers/com.microsoft.Word/Data/Library/Application%20Support/Microsoft/Office/16.0/DTS/en-US%7bA643F2A6-1D29-1843-9F3F-1D073F097D14%7d/%7b252F58EB-B46F-514C-A236-DB5D5CDA05CA%7dtf10002069.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krdipen/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krdipen/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krdipen/Desktop/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krdipen/Desktop/Book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RabbitMQ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988598822623513"/>
          <c:y val="0.1530115511551155"/>
          <c:w val="0.86393104647408037"/>
          <c:h val="0.6638064889166082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Sheet1!$B$4:$B$11</c:f>
              <c:numCache>
                <c:formatCode>General</c:formatCode>
                <c:ptCount val="8"/>
                <c:pt idx="0">
                  <c:v>8</c:v>
                </c:pt>
                <c:pt idx="1">
                  <c:v>7</c:v>
                </c:pt>
                <c:pt idx="2">
                  <c:v>6</c:v>
                </c:pt>
                <c:pt idx="3">
                  <c:v>5</c:v>
                </c:pt>
                <c:pt idx="4">
                  <c:v>4</c:v>
                </c:pt>
                <c:pt idx="5">
                  <c:v>3</c:v>
                </c:pt>
                <c:pt idx="6">
                  <c:v>2</c:v>
                </c:pt>
                <c:pt idx="7">
                  <c:v>1</c:v>
                </c:pt>
              </c:numCache>
            </c:numRef>
          </c:xVal>
          <c:yVal>
            <c:numRef>
              <c:f>Sheet1!$I$4:$I$11</c:f>
              <c:numCache>
                <c:formatCode>General</c:formatCode>
                <c:ptCount val="8"/>
                <c:pt idx="0">
                  <c:v>260.68821689259647</c:v>
                </c:pt>
                <c:pt idx="1">
                  <c:v>228.83295194508008</c:v>
                </c:pt>
                <c:pt idx="2">
                  <c:v>205.08613617719442</c:v>
                </c:pt>
                <c:pt idx="3">
                  <c:v>174.36791630340016</c:v>
                </c:pt>
                <c:pt idx="4">
                  <c:v>142.55167498218103</c:v>
                </c:pt>
                <c:pt idx="5">
                  <c:v>108.14318157240186</c:v>
                </c:pt>
                <c:pt idx="6">
                  <c:v>70.077084793272604</c:v>
                </c:pt>
                <c:pt idx="7">
                  <c:v>35.179061422641247</c:v>
                </c:pt>
              </c:numCache>
            </c:numRef>
          </c:yVal>
          <c:smooth val="1"/>
          <c:extLst>
            <c:ext xmlns:c16="http://schemas.microsoft.com/office/drawing/2014/chart" uri="{C3380CC4-5D6E-409C-BE32-E72D297353CC}">
              <c16:uniqueId val="{00000000-B022-BA4A-ADD7-6C7206562107}"/>
            </c:ext>
          </c:extLst>
        </c:ser>
        <c:dLbls>
          <c:showLegendKey val="0"/>
          <c:showVal val="0"/>
          <c:showCatName val="0"/>
          <c:showSerName val="0"/>
          <c:showPercent val="0"/>
          <c:showBubbleSize val="0"/>
        </c:dLbls>
        <c:axId val="1183524367"/>
        <c:axId val="1183524751"/>
      </c:scatterChart>
      <c:valAx>
        <c:axId val="11835243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concurrency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524751"/>
        <c:crosses val="autoZero"/>
        <c:crossBetween val="midCat"/>
      </c:valAx>
      <c:valAx>
        <c:axId val="1183524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orders</a:t>
                </a:r>
                <a:r>
                  <a:rPr lang="en-US" baseline="0"/>
                  <a:t> per second</a:t>
                </a:r>
                <a:endParaRPr lang="en-US"/>
              </a:p>
            </c:rich>
          </c:tx>
          <c:layout>
            <c:manualLayout>
              <c:xMode val="edge"/>
              <c:yMode val="edge"/>
              <c:x val="1.9716088328075709E-2"/>
              <c:y val="0.320888230555338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5243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Kafka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86951349361798"/>
          <c:y val="0.17171296296296296"/>
          <c:w val="0.85165088139024359"/>
          <c:h val="0.62271617089530473"/>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Sheet1!$B$4:$B$11</c:f>
              <c:numCache>
                <c:formatCode>General</c:formatCode>
                <c:ptCount val="8"/>
                <c:pt idx="0">
                  <c:v>8</c:v>
                </c:pt>
                <c:pt idx="1">
                  <c:v>7</c:v>
                </c:pt>
                <c:pt idx="2">
                  <c:v>6</c:v>
                </c:pt>
                <c:pt idx="3">
                  <c:v>5</c:v>
                </c:pt>
                <c:pt idx="4">
                  <c:v>4</c:v>
                </c:pt>
                <c:pt idx="5">
                  <c:v>3</c:v>
                </c:pt>
                <c:pt idx="6">
                  <c:v>2</c:v>
                </c:pt>
                <c:pt idx="7">
                  <c:v>1</c:v>
                </c:pt>
              </c:numCache>
            </c:numRef>
          </c:xVal>
          <c:yVal>
            <c:numRef>
              <c:f>Sheet1!$G$4:$G$11</c:f>
              <c:numCache>
                <c:formatCode>General</c:formatCode>
                <c:ptCount val="8"/>
                <c:pt idx="0">
                  <c:v>80.534043866817115</c:v>
                </c:pt>
                <c:pt idx="1">
                  <c:v>72.344021149140531</c:v>
                </c:pt>
                <c:pt idx="2">
                  <c:v>60.893366964438435</c:v>
                </c:pt>
                <c:pt idx="3">
                  <c:v>49.704630429443419</c:v>
                </c:pt>
                <c:pt idx="4">
                  <c:v>35.277011105092932</c:v>
                </c:pt>
                <c:pt idx="5">
                  <c:v>26.011807056994012</c:v>
                </c:pt>
                <c:pt idx="6">
                  <c:v>16.407010043280138</c:v>
                </c:pt>
                <c:pt idx="7">
                  <c:v>8.9079106083249719</c:v>
                </c:pt>
              </c:numCache>
            </c:numRef>
          </c:yVal>
          <c:smooth val="1"/>
          <c:extLst>
            <c:ext xmlns:c16="http://schemas.microsoft.com/office/drawing/2014/chart" uri="{C3380CC4-5D6E-409C-BE32-E72D297353CC}">
              <c16:uniqueId val="{00000000-C9CA-424B-AD41-3A9A82B85F9B}"/>
            </c:ext>
          </c:extLst>
        </c:ser>
        <c:dLbls>
          <c:showLegendKey val="0"/>
          <c:showVal val="0"/>
          <c:showCatName val="0"/>
          <c:showSerName val="0"/>
          <c:showPercent val="0"/>
          <c:showBubbleSize val="0"/>
        </c:dLbls>
        <c:axId val="1169700895"/>
        <c:axId val="1183536399"/>
      </c:scatterChart>
      <c:valAx>
        <c:axId val="11697008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concurrency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536399"/>
        <c:crosses val="autoZero"/>
        <c:crossBetween val="midCat"/>
      </c:valAx>
      <c:valAx>
        <c:axId val="1183536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orders</a:t>
                </a:r>
                <a:r>
                  <a:rPr lang="en-US" baseline="0"/>
                  <a:t> per second</a:t>
                </a:r>
                <a:endParaRPr lang="en-US"/>
              </a:p>
            </c:rich>
          </c:tx>
          <c:layout>
            <c:manualLayout>
              <c:xMode val="edge"/>
              <c:yMode val="edge"/>
              <c:x val="2.5663343104649482E-2"/>
              <c:y val="0.294367318710463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7008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RabbitMQ</a:t>
            </a:r>
            <a:r>
              <a:rPr lang="en-US" baseline="0"/>
              <a:t> v/s Kafka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144093048738218"/>
          <c:y val="0.16372356114551542"/>
          <c:w val="0.84909419479633708"/>
          <c:h val="0.64027030343096414"/>
        </c:manualLayout>
      </c:layout>
      <c:scatterChart>
        <c:scatterStyle val="smoothMarker"/>
        <c:varyColors val="0"/>
        <c:ser>
          <c:idx val="0"/>
          <c:order val="0"/>
          <c:tx>
            <c:v>Kafka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Sheet1!$B$4:$B$11</c:f>
              <c:numCache>
                <c:formatCode>General</c:formatCode>
                <c:ptCount val="8"/>
                <c:pt idx="0">
                  <c:v>8</c:v>
                </c:pt>
                <c:pt idx="1">
                  <c:v>7</c:v>
                </c:pt>
                <c:pt idx="2">
                  <c:v>6</c:v>
                </c:pt>
                <c:pt idx="3">
                  <c:v>5</c:v>
                </c:pt>
                <c:pt idx="4">
                  <c:v>4</c:v>
                </c:pt>
                <c:pt idx="5">
                  <c:v>3</c:v>
                </c:pt>
                <c:pt idx="6">
                  <c:v>2</c:v>
                </c:pt>
                <c:pt idx="7">
                  <c:v>1</c:v>
                </c:pt>
              </c:numCache>
            </c:numRef>
          </c:xVal>
          <c:yVal>
            <c:numRef>
              <c:f>Sheet1!$H$4:$H$11</c:f>
              <c:numCache>
                <c:formatCode>General</c:formatCode>
                <c:ptCount val="8"/>
                <c:pt idx="0">
                  <c:v>805.34043866817115</c:v>
                </c:pt>
                <c:pt idx="1">
                  <c:v>723.44021149140531</c:v>
                </c:pt>
                <c:pt idx="2">
                  <c:v>608.93366964438439</c:v>
                </c:pt>
                <c:pt idx="3">
                  <c:v>497.04630429443421</c:v>
                </c:pt>
                <c:pt idx="4">
                  <c:v>352.7701110509293</c:v>
                </c:pt>
                <c:pt idx="5">
                  <c:v>260.11807056994013</c:v>
                </c:pt>
                <c:pt idx="6">
                  <c:v>164.07010043280138</c:v>
                </c:pt>
                <c:pt idx="7">
                  <c:v>89.079106083249727</c:v>
                </c:pt>
              </c:numCache>
            </c:numRef>
          </c:yVal>
          <c:smooth val="1"/>
          <c:extLst>
            <c:ext xmlns:c16="http://schemas.microsoft.com/office/drawing/2014/chart" uri="{C3380CC4-5D6E-409C-BE32-E72D297353CC}">
              <c16:uniqueId val="{00000000-5EC9-9745-81FD-D83990259915}"/>
            </c:ext>
          </c:extLst>
        </c:ser>
        <c:ser>
          <c:idx val="1"/>
          <c:order val="1"/>
          <c:tx>
            <c:v>RabbitMQ</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Sheet1!$B$4:$B$11</c:f>
              <c:numCache>
                <c:formatCode>General</c:formatCode>
                <c:ptCount val="8"/>
                <c:pt idx="0">
                  <c:v>8</c:v>
                </c:pt>
                <c:pt idx="1">
                  <c:v>7</c:v>
                </c:pt>
                <c:pt idx="2">
                  <c:v>6</c:v>
                </c:pt>
                <c:pt idx="3">
                  <c:v>5</c:v>
                </c:pt>
                <c:pt idx="4">
                  <c:v>4</c:v>
                </c:pt>
                <c:pt idx="5">
                  <c:v>3</c:v>
                </c:pt>
                <c:pt idx="6">
                  <c:v>2</c:v>
                </c:pt>
                <c:pt idx="7">
                  <c:v>1</c:v>
                </c:pt>
              </c:numCache>
            </c:numRef>
          </c:xVal>
          <c:yVal>
            <c:numRef>
              <c:f>Sheet1!$I$4:$I$11</c:f>
              <c:numCache>
                <c:formatCode>General</c:formatCode>
                <c:ptCount val="8"/>
                <c:pt idx="0">
                  <c:v>260.68821689259647</c:v>
                </c:pt>
                <c:pt idx="1">
                  <c:v>228.83295194508008</c:v>
                </c:pt>
                <c:pt idx="2">
                  <c:v>205.08613617719442</c:v>
                </c:pt>
                <c:pt idx="3">
                  <c:v>174.36791630340016</c:v>
                </c:pt>
                <c:pt idx="4">
                  <c:v>142.55167498218103</c:v>
                </c:pt>
                <c:pt idx="5">
                  <c:v>108.14318157240186</c:v>
                </c:pt>
                <c:pt idx="6">
                  <c:v>70.077084793272604</c:v>
                </c:pt>
                <c:pt idx="7">
                  <c:v>35.179061422641247</c:v>
                </c:pt>
              </c:numCache>
            </c:numRef>
          </c:yVal>
          <c:smooth val="1"/>
          <c:extLst>
            <c:ext xmlns:c16="http://schemas.microsoft.com/office/drawing/2014/chart" uri="{C3380CC4-5D6E-409C-BE32-E72D297353CC}">
              <c16:uniqueId val="{00000001-5EC9-9745-81FD-D83990259915}"/>
            </c:ext>
          </c:extLst>
        </c:ser>
        <c:dLbls>
          <c:showLegendKey val="0"/>
          <c:showVal val="0"/>
          <c:showCatName val="0"/>
          <c:showSerName val="0"/>
          <c:showPercent val="0"/>
          <c:showBubbleSize val="0"/>
        </c:dLbls>
        <c:axId val="1222455615"/>
        <c:axId val="1222202239"/>
      </c:scatterChart>
      <c:valAx>
        <c:axId val="12224556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concurrency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2202239"/>
        <c:crosses val="autoZero"/>
        <c:crossBetween val="midCat"/>
      </c:valAx>
      <c:valAx>
        <c:axId val="1222202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orders per second</a:t>
                </a:r>
              </a:p>
            </c:rich>
          </c:tx>
          <c:layout>
            <c:manualLayout>
              <c:xMode val="edge"/>
              <c:yMode val="edge"/>
              <c:x val="2.2187405659849949E-2"/>
              <c:y val="0.308349174140434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2455615"/>
        <c:crosses val="autoZero"/>
        <c:crossBetween val="midCat"/>
      </c:valAx>
      <c:spPr>
        <a:noFill/>
        <a:ln>
          <a:noFill/>
        </a:ln>
        <a:effectLst/>
      </c:spPr>
    </c:plotArea>
    <c:legend>
      <c:legendPos val="t"/>
      <c:layout>
        <c:manualLayout>
          <c:xMode val="edge"/>
          <c:yMode val="edge"/>
          <c:x val="0.6827487505171238"/>
          <c:y val="5.0979071365486253E-2"/>
          <c:w val="0.28120051488973336"/>
          <c:h val="6.6773998344839866E-2"/>
        </c:manualLayout>
      </c:layout>
      <c:overlay val="1"/>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t>RabbitMQ v/s Kafka</a:t>
            </a:r>
          </a:p>
        </c:rich>
      </c:tx>
      <c:layout>
        <c:manualLayout>
          <c:xMode val="edge"/>
          <c:yMode val="edge"/>
          <c:x val="0.39373059472217131"/>
          <c:y val="2.8132992327365727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5143458095135372E-2"/>
          <c:y val="0.12561748860339825"/>
          <c:w val="0.85612588238114073"/>
          <c:h val="0.71251539600715375"/>
        </c:manualLayout>
      </c:layout>
      <c:scatterChart>
        <c:scatterStyle val="smoothMarker"/>
        <c:varyColors val="0"/>
        <c:ser>
          <c:idx val="0"/>
          <c:order val="0"/>
          <c:tx>
            <c:v>RabbitMQ</c:v>
          </c:tx>
          <c:spPr>
            <a:ln w="19050" cap="rnd">
              <a:solidFill>
                <a:schemeClr val="accent1"/>
              </a:solidFill>
              <a:round/>
            </a:ln>
            <a:effectLst/>
          </c:spPr>
          <c:marker>
            <c:symbol val="none"/>
          </c:marker>
          <c:xVal>
            <c:numRef>
              <c:f>Sheet1!$C$1:$C$1046</c:f>
              <c:numCache>
                <c:formatCode>General</c:formatCode>
                <c:ptCount val="1046"/>
                <c:pt idx="0">
                  <c:v>9.5602294455066919E-2</c:v>
                </c:pt>
                <c:pt idx="1">
                  <c:v>0.19120458891013384</c:v>
                </c:pt>
                <c:pt idx="2">
                  <c:v>0.28680688336520077</c:v>
                </c:pt>
                <c:pt idx="3">
                  <c:v>0.38240917782026768</c:v>
                </c:pt>
                <c:pt idx="4">
                  <c:v>0.47801147227533464</c:v>
                </c:pt>
                <c:pt idx="5">
                  <c:v>0.57361376673040154</c:v>
                </c:pt>
                <c:pt idx="6">
                  <c:v>0.6692160611854685</c:v>
                </c:pt>
                <c:pt idx="7">
                  <c:v>0.76481835564053535</c:v>
                </c:pt>
                <c:pt idx="8">
                  <c:v>0.86042065009560231</c:v>
                </c:pt>
                <c:pt idx="9">
                  <c:v>0.95602294455066927</c:v>
                </c:pt>
                <c:pt idx="10">
                  <c:v>1.0516252390057361</c:v>
                </c:pt>
                <c:pt idx="11">
                  <c:v>1.1472275334608031</c:v>
                </c:pt>
                <c:pt idx="12">
                  <c:v>1.24282982791587</c:v>
                </c:pt>
                <c:pt idx="13">
                  <c:v>1.338432122370937</c:v>
                </c:pt>
                <c:pt idx="14">
                  <c:v>1.4340344168260037</c:v>
                </c:pt>
                <c:pt idx="15">
                  <c:v>1.5296367112810707</c:v>
                </c:pt>
                <c:pt idx="16">
                  <c:v>1.6252390057361379</c:v>
                </c:pt>
                <c:pt idx="17">
                  <c:v>1.7208413001912046</c:v>
                </c:pt>
                <c:pt idx="18">
                  <c:v>1.8164435946462716</c:v>
                </c:pt>
                <c:pt idx="19">
                  <c:v>1.9120458891013385</c:v>
                </c:pt>
                <c:pt idx="20">
                  <c:v>2.0076481835564053</c:v>
                </c:pt>
                <c:pt idx="21">
                  <c:v>2.1032504780114722</c:v>
                </c:pt>
                <c:pt idx="22">
                  <c:v>2.1988527724665392</c:v>
                </c:pt>
                <c:pt idx="23">
                  <c:v>2.2944550669216062</c:v>
                </c:pt>
                <c:pt idx="24">
                  <c:v>2.3900573613766731</c:v>
                </c:pt>
                <c:pt idx="25">
                  <c:v>2.4856596558317401</c:v>
                </c:pt>
                <c:pt idx="26">
                  <c:v>2.581261950286807</c:v>
                </c:pt>
                <c:pt idx="27">
                  <c:v>2.676864244741874</c:v>
                </c:pt>
                <c:pt idx="28">
                  <c:v>2.7724665391969405</c:v>
                </c:pt>
                <c:pt idx="29">
                  <c:v>2.8680688336520075</c:v>
                </c:pt>
                <c:pt idx="30">
                  <c:v>2.9636711281070744</c:v>
                </c:pt>
                <c:pt idx="31">
                  <c:v>3.0592734225621414</c:v>
                </c:pt>
                <c:pt idx="32">
                  <c:v>3.1548757170172079</c:v>
                </c:pt>
                <c:pt idx="33">
                  <c:v>3.2504780114722758</c:v>
                </c:pt>
                <c:pt idx="34">
                  <c:v>3.3460803059273423</c:v>
                </c:pt>
                <c:pt idx="35">
                  <c:v>3.4416826003824093</c:v>
                </c:pt>
                <c:pt idx="36">
                  <c:v>3.5372848948374758</c:v>
                </c:pt>
                <c:pt idx="37">
                  <c:v>3.6328871892925432</c:v>
                </c:pt>
                <c:pt idx="38">
                  <c:v>3.7284894837476101</c:v>
                </c:pt>
                <c:pt idx="39">
                  <c:v>3.8240917782026771</c:v>
                </c:pt>
                <c:pt idx="40">
                  <c:v>3.9196940726577436</c:v>
                </c:pt>
                <c:pt idx="41">
                  <c:v>4.0152963671128106</c:v>
                </c:pt>
                <c:pt idx="42">
                  <c:v>4.1108986615678775</c:v>
                </c:pt>
                <c:pt idx="43">
                  <c:v>4.2065009560229445</c:v>
                </c:pt>
                <c:pt idx="44">
                  <c:v>4.3021032504780115</c:v>
                </c:pt>
                <c:pt idx="45">
                  <c:v>4.3977055449330784</c:v>
                </c:pt>
                <c:pt idx="46">
                  <c:v>4.4933078393881454</c:v>
                </c:pt>
                <c:pt idx="47">
                  <c:v>4.5889101338432123</c:v>
                </c:pt>
                <c:pt idx="48">
                  <c:v>4.6845124282982793</c:v>
                </c:pt>
                <c:pt idx="49">
                  <c:v>4.7801147227533463</c:v>
                </c:pt>
                <c:pt idx="50">
                  <c:v>4.8757170172084123</c:v>
                </c:pt>
                <c:pt idx="51">
                  <c:v>4.9713193116634802</c:v>
                </c:pt>
                <c:pt idx="52">
                  <c:v>5.0669216061185471</c:v>
                </c:pt>
                <c:pt idx="53">
                  <c:v>5.1625239005736141</c:v>
                </c:pt>
                <c:pt idx="54">
                  <c:v>5.2581261950286802</c:v>
                </c:pt>
                <c:pt idx="55">
                  <c:v>5.353728489483748</c:v>
                </c:pt>
                <c:pt idx="56">
                  <c:v>5.449330783938815</c:v>
                </c:pt>
                <c:pt idx="57">
                  <c:v>5.5449330783938811</c:v>
                </c:pt>
                <c:pt idx="58">
                  <c:v>5.640535372848948</c:v>
                </c:pt>
                <c:pt idx="59">
                  <c:v>5.736137667304015</c:v>
                </c:pt>
                <c:pt idx="60">
                  <c:v>5.8317399617590828</c:v>
                </c:pt>
                <c:pt idx="61">
                  <c:v>5.9273422562141489</c:v>
                </c:pt>
                <c:pt idx="62">
                  <c:v>6.0229445506692159</c:v>
                </c:pt>
                <c:pt idx="63">
                  <c:v>6.1185468451242828</c:v>
                </c:pt>
                <c:pt idx="64">
                  <c:v>6.2141491395793498</c:v>
                </c:pt>
                <c:pt idx="65">
                  <c:v>6.3097514340344159</c:v>
                </c:pt>
                <c:pt idx="66">
                  <c:v>6.4053537284894837</c:v>
                </c:pt>
                <c:pt idx="67">
                  <c:v>6.5009560229445515</c:v>
                </c:pt>
                <c:pt idx="68">
                  <c:v>6.5965583173996176</c:v>
                </c:pt>
                <c:pt idx="69">
                  <c:v>6.6921606118546846</c:v>
                </c:pt>
                <c:pt idx="70">
                  <c:v>6.7877629063097507</c:v>
                </c:pt>
                <c:pt idx="71">
                  <c:v>6.8833652007648185</c:v>
                </c:pt>
                <c:pt idx="72">
                  <c:v>6.9789674952198855</c:v>
                </c:pt>
                <c:pt idx="73">
                  <c:v>7.0745697896749515</c:v>
                </c:pt>
                <c:pt idx="74">
                  <c:v>7.1701720841300194</c:v>
                </c:pt>
                <c:pt idx="75">
                  <c:v>7.2657743785850863</c:v>
                </c:pt>
                <c:pt idx="76">
                  <c:v>7.3613766730401524</c:v>
                </c:pt>
                <c:pt idx="77">
                  <c:v>7.4569789674952203</c:v>
                </c:pt>
                <c:pt idx="78">
                  <c:v>7.5525812619502863</c:v>
                </c:pt>
                <c:pt idx="79">
                  <c:v>7.6481835564053542</c:v>
                </c:pt>
                <c:pt idx="80">
                  <c:v>7.7437858508604211</c:v>
                </c:pt>
                <c:pt idx="81">
                  <c:v>7.8393881453154872</c:v>
                </c:pt>
                <c:pt idx="82">
                  <c:v>7.9349904397705551</c:v>
                </c:pt>
                <c:pt idx="83">
                  <c:v>8.0305927342256211</c:v>
                </c:pt>
                <c:pt idx="84">
                  <c:v>8.126195028680689</c:v>
                </c:pt>
                <c:pt idx="85">
                  <c:v>8.2217973231357551</c:v>
                </c:pt>
                <c:pt idx="86">
                  <c:v>8.3173996175908211</c:v>
                </c:pt>
                <c:pt idx="87">
                  <c:v>8.413001912045889</c:v>
                </c:pt>
                <c:pt idx="88">
                  <c:v>8.5086042065009551</c:v>
                </c:pt>
                <c:pt idx="89">
                  <c:v>8.6042065009560229</c:v>
                </c:pt>
                <c:pt idx="90">
                  <c:v>8.6998087954110908</c:v>
                </c:pt>
                <c:pt idx="91">
                  <c:v>8.7954110898661568</c:v>
                </c:pt>
                <c:pt idx="92">
                  <c:v>8.8910133843212247</c:v>
                </c:pt>
                <c:pt idx="93">
                  <c:v>8.9866156787762907</c:v>
                </c:pt>
                <c:pt idx="94">
                  <c:v>9.0822179732313568</c:v>
                </c:pt>
                <c:pt idx="95">
                  <c:v>9.1778202676864247</c:v>
                </c:pt>
                <c:pt idx="96">
                  <c:v>9.2734225621414907</c:v>
                </c:pt>
                <c:pt idx="97">
                  <c:v>9.3690248565965586</c:v>
                </c:pt>
                <c:pt idx="98">
                  <c:v>9.4646271510516264</c:v>
                </c:pt>
                <c:pt idx="99">
                  <c:v>9.5602294455066925</c:v>
                </c:pt>
                <c:pt idx="100">
                  <c:v>9.6558317399617586</c:v>
                </c:pt>
                <c:pt idx="101">
                  <c:v>9.7514340344168247</c:v>
                </c:pt>
                <c:pt idx="102">
                  <c:v>9.8470363288718925</c:v>
                </c:pt>
                <c:pt idx="103">
                  <c:v>9.9426386233269604</c:v>
                </c:pt>
                <c:pt idx="104">
                  <c:v>10.038240917782026</c:v>
                </c:pt>
                <c:pt idx="105">
                  <c:v>10.133843212237094</c:v>
                </c:pt>
                <c:pt idx="106">
                  <c:v>10.22944550669216</c:v>
                </c:pt>
                <c:pt idx="107">
                  <c:v>10.325047801147228</c:v>
                </c:pt>
                <c:pt idx="108">
                  <c:v>10.420650095602294</c:v>
                </c:pt>
                <c:pt idx="109">
                  <c:v>10.51625239005736</c:v>
                </c:pt>
                <c:pt idx="110">
                  <c:v>10.611854684512428</c:v>
                </c:pt>
                <c:pt idx="111">
                  <c:v>10.707456978967496</c:v>
                </c:pt>
                <c:pt idx="112">
                  <c:v>10.803059273422562</c:v>
                </c:pt>
                <c:pt idx="113">
                  <c:v>10.89866156787763</c:v>
                </c:pt>
                <c:pt idx="114">
                  <c:v>10.994263862332696</c:v>
                </c:pt>
                <c:pt idx="115">
                  <c:v>11.089866156787762</c:v>
                </c:pt>
                <c:pt idx="116">
                  <c:v>11.18546845124283</c:v>
                </c:pt>
                <c:pt idx="117">
                  <c:v>11.281070745697896</c:v>
                </c:pt>
                <c:pt idx="118">
                  <c:v>11.376673040152964</c:v>
                </c:pt>
                <c:pt idx="119">
                  <c:v>11.47227533460803</c:v>
                </c:pt>
                <c:pt idx="120">
                  <c:v>11.567877629063098</c:v>
                </c:pt>
                <c:pt idx="121">
                  <c:v>11.663479923518166</c:v>
                </c:pt>
                <c:pt idx="122">
                  <c:v>11.759082217973232</c:v>
                </c:pt>
                <c:pt idx="123">
                  <c:v>11.854684512428298</c:v>
                </c:pt>
                <c:pt idx="124">
                  <c:v>11.950286806883364</c:v>
                </c:pt>
                <c:pt idx="125">
                  <c:v>12.045889101338432</c:v>
                </c:pt>
                <c:pt idx="126">
                  <c:v>12.1414913957935</c:v>
                </c:pt>
                <c:pt idx="127">
                  <c:v>12.237093690248566</c:v>
                </c:pt>
                <c:pt idx="128">
                  <c:v>12.332695984703633</c:v>
                </c:pt>
                <c:pt idx="129">
                  <c:v>12.4282982791587</c:v>
                </c:pt>
                <c:pt idx="130">
                  <c:v>12.523900573613766</c:v>
                </c:pt>
                <c:pt idx="131">
                  <c:v>12.619502868068832</c:v>
                </c:pt>
                <c:pt idx="132">
                  <c:v>12.715105162523901</c:v>
                </c:pt>
                <c:pt idx="133">
                  <c:v>12.810707456978967</c:v>
                </c:pt>
                <c:pt idx="134">
                  <c:v>12.906309751434033</c:v>
                </c:pt>
                <c:pt idx="135">
                  <c:v>13.001912045889103</c:v>
                </c:pt>
                <c:pt idx="136">
                  <c:v>13.097514340344169</c:v>
                </c:pt>
                <c:pt idx="137">
                  <c:v>13.193116634799235</c:v>
                </c:pt>
                <c:pt idx="138">
                  <c:v>13.288718929254303</c:v>
                </c:pt>
                <c:pt idx="139">
                  <c:v>13.384321223709369</c:v>
                </c:pt>
                <c:pt idx="140">
                  <c:v>13.479923518164435</c:v>
                </c:pt>
                <c:pt idx="141">
                  <c:v>13.575525812619501</c:v>
                </c:pt>
                <c:pt idx="142">
                  <c:v>13.671128107074571</c:v>
                </c:pt>
                <c:pt idx="143">
                  <c:v>13.766730401529637</c:v>
                </c:pt>
                <c:pt idx="144">
                  <c:v>13.862332695984703</c:v>
                </c:pt>
                <c:pt idx="145">
                  <c:v>13.957934990439771</c:v>
                </c:pt>
                <c:pt idx="146">
                  <c:v>14.053537284894837</c:v>
                </c:pt>
                <c:pt idx="147">
                  <c:v>14.149139579349903</c:v>
                </c:pt>
                <c:pt idx="148">
                  <c:v>14.244741873804973</c:v>
                </c:pt>
                <c:pt idx="149">
                  <c:v>14.340344168260039</c:v>
                </c:pt>
                <c:pt idx="150">
                  <c:v>14.435946462715105</c:v>
                </c:pt>
                <c:pt idx="151">
                  <c:v>14.531548757170173</c:v>
                </c:pt>
                <c:pt idx="152">
                  <c:v>14.627151051625239</c:v>
                </c:pt>
                <c:pt idx="153">
                  <c:v>14.722753346080305</c:v>
                </c:pt>
                <c:pt idx="154">
                  <c:v>14.818355640535371</c:v>
                </c:pt>
                <c:pt idx="155">
                  <c:v>14.913957934990441</c:v>
                </c:pt>
                <c:pt idx="156">
                  <c:v>15.009560229445507</c:v>
                </c:pt>
                <c:pt idx="157">
                  <c:v>15.105162523900573</c:v>
                </c:pt>
                <c:pt idx="158">
                  <c:v>15.200764818355642</c:v>
                </c:pt>
                <c:pt idx="159">
                  <c:v>15.296367112810708</c:v>
                </c:pt>
                <c:pt idx="160">
                  <c:v>15.391969407265774</c:v>
                </c:pt>
                <c:pt idx="161">
                  <c:v>15.487571701720842</c:v>
                </c:pt>
                <c:pt idx="162">
                  <c:v>15.583173996175908</c:v>
                </c:pt>
                <c:pt idx="163">
                  <c:v>15.678776290630974</c:v>
                </c:pt>
                <c:pt idx="164">
                  <c:v>15.774378585086041</c:v>
                </c:pt>
                <c:pt idx="165">
                  <c:v>15.86998087954111</c:v>
                </c:pt>
                <c:pt idx="166">
                  <c:v>15.965583173996176</c:v>
                </c:pt>
                <c:pt idx="167">
                  <c:v>16.061185468451242</c:v>
                </c:pt>
                <c:pt idx="168">
                  <c:v>16.156787762906312</c:v>
                </c:pt>
                <c:pt idx="169">
                  <c:v>16.252390057361378</c:v>
                </c:pt>
                <c:pt idx="170">
                  <c:v>16.347992351816444</c:v>
                </c:pt>
                <c:pt idx="171">
                  <c:v>16.44359464627151</c:v>
                </c:pt>
                <c:pt idx="172">
                  <c:v>16.539196940726576</c:v>
                </c:pt>
                <c:pt idx="173">
                  <c:v>16.634799235181642</c:v>
                </c:pt>
                <c:pt idx="174">
                  <c:v>16.730401529636712</c:v>
                </c:pt>
                <c:pt idx="175">
                  <c:v>16.826003824091778</c:v>
                </c:pt>
                <c:pt idx="176">
                  <c:v>16.921606118546844</c:v>
                </c:pt>
                <c:pt idx="177">
                  <c:v>17.01720841300191</c:v>
                </c:pt>
                <c:pt idx="178">
                  <c:v>17.11281070745698</c:v>
                </c:pt>
                <c:pt idx="179">
                  <c:v>17.208413001912046</c:v>
                </c:pt>
                <c:pt idx="180">
                  <c:v>17.304015296367112</c:v>
                </c:pt>
                <c:pt idx="181">
                  <c:v>17.399617590822182</c:v>
                </c:pt>
                <c:pt idx="182">
                  <c:v>17.495219885277248</c:v>
                </c:pt>
                <c:pt idx="183">
                  <c:v>17.590822179732314</c:v>
                </c:pt>
                <c:pt idx="184">
                  <c:v>17.686424474187383</c:v>
                </c:pt>
                <c:pt idx="185">
                  <c:v>17.782026768642449</c:v>
                </c:pt>
                <c:pt idx="186">
                  <c:v>17.877629063097515</c:v>
                </c:pt>
                <c:pt idx="187">
                  <c:v>17.973231357552581</c:v>
                </c:pt>
                <c:pt idx="188">
                  <c:v>18.068833652007648</c:v>
                </c:pt>
                <c:pt idx="189">
                  <c:v>18.164435946462714</c:v>
                </c:pt>
                <c:pt idx="190">
                  <c:v>18.26003824091778</c:v>
                </c:pt>
                <c:pt idx="191">
                  <c:v>18.355640535372849</c:v>
                </c:pt>
                <c:pt idx="192">
                  <c:v>18.451242829827915</c:v>
                </c:pt>
                <c:pt idx="193">
                  <c:v>18.546845124282981</c:v>
                </c:pt>
                <c:pt idx="194">
                  <c:v>18.642447418738051</c:v>
                </c:pt>
                <c:pt idx="195">
                  <c:v>18.738049713193117</c:v>
                </c:pt>
                <c:pt idx="196">
                  <c:v>18.833652007648183</c:v>
                </c:pt>
                <c:pt idx="197">
                  <c:v>18.929254302103253</c:v>
                </c:pt>
                <c:pt idx="198">
                  <c:v>19.024856596558319</c:v>
                </c:pt>
                <c:pt idx="199">
                  <c:v>19.120458891013385</c:v>
                </c:pt>
                <c:pt idx="200">
                  <c:v>19.216061185468451</c:v>
                </c:pt>
                <c:pt idx="201">
                  <c:v>19.311663479923517</c:v>
                </c:pt>
                <c:pt idx="202">
                  <c:v>19.407265774378583</c:v>
                </c:pt>
                <c:pt idx="203">
                  <c:v>19.502868068833649</c:v>
                </c:pt>
                <c:pt idx="204">
                  <c:v>19.598470363288719</c:v>
                </c:pt>
                <c:pt idx="205">
                  <c:v>19.694072657743785</c:v>
                </c:pt>
                <c:pt idx="206">
                  <c:v>19.789674952198851</c:v>
                </c:pt>
                <c:pt idx="207">
                  <c:v>19.885277246653921</c:v>
                </c:pt>
                <c:pt idx="208">
                  <c:v>19.980879541108987</c:v>
                </c:pt>
                <c:pt idx="209">
                  <c:v>20.076481835564053</c:v>
                </c:pt>
                <c:pt idx="210">
                  <c:v>20.172084130019122</c:v>
                </c:pt>
                <c:pt idx="211">
                  <c:v>20.267686424474189</c:v>
                </c:pt>
                <c:pt idx="212">
                  <c:v>20.363288718929255</c:v>
                </c:pt>
                <c:pt idx="213">
                  <c:v>20.458891013384321</c:v>
                </c:pt>
                <c:pt idx="214">
                  <c:v>20.55449330783939</c:v>
                </c:pt>
                <c:pt idx="215">
                  <c:v>20.650095602294456</c:v>
                </c:pt>
                <c:pt idx="216">
                  <c:v>20.745697896749522</c:v>
                </c:pt>
                <c:pt idx="217">
                  <c:v>20.841300191204589</c:v>
                </c:pt>
                <c:pt idx="218">
                  <c:v>20.936902485659655</c:v>
                </c:pt>
                <c:pt idx="219">
                  <c:v>21.032504780114721</c:v>
                </c:pt>
                <c:pt idx="220">
                  <c:v>21.12810707456979</c:v>
                </c:pt>
                <c:pt idx="221">
                  <c:v>21.223709369024856</c:v>
                </c:pt>
                <c:pt idx="222">
                  <c:v>21.319311663479922</c:v>
                </c:pt>
                <c:pt idx="223">
                  <c:v>21.414913957934992</c:v>
                </c:pt>
                <c:pt idx="224">
                  <c:v>21.510516252390058</c:v>
                </c:pt>
                <c:pt idx="225">
                  <c:v>21.606118546845124</c:v>
                </c:pt>
                <c:pt idx="226">
                  <c:v>21.70172084130019</c:v>
                </c:pt>
                <c:pt idx="227">
                  <c:v>21.79732313575526</c:v>
                </c:pt>
                <c:pt idx="228">
                  <c:v>21.892925430210326</c:v>
                </c:pt>
                <c:pt idx="229">
                  <c:v>21.988527724665392</c:v>
                </c:pt>
                <c:pt idx="230">
                  <c:v>22.084130019120458</c:v>
                </c:pt>
                <c:pt idx="231">
                  <c:v>22.179732313575524</c:v>
                </c:pt>
                <c:pt idx="232">
                  <c:v>22.27533460803059</c:v>
                </c:pt>
                <c:pt idx="233">
                  <c:v>22.37093690248566</c:v>
                </c:pt>
                <c:pt idx="234">
                  <c:v>22.466539196940726</c:v>
                </c:pt>
                <c:pt idx="235">
                  <c:v>22.562141491395792</c:v>
                </c:pt>
                <c:pt idx="236">
                  <c:v>22.657743785850862</c:v>
                </c:pt>
                <c:pt idx="237">
                  <c:v>22.753346080305928</c:v>
                </c:pt>
                <c:pt idx="238">
                  <c:v>22.848948374760994</c:v>
                </c:pt>
                <c:pt idx="239">
                  <c:v>22.94455066921606</c:v>
                </c:pt>
                <c:pt idx="240">
                  <c:v>23.04015296367113</c:v>
                </c:pt>
                <c:pt idx="241">
                  <c:v>23.135755258126196</c:v>
                </c:pt>
                <c:pt idx="242">
                  <c:v>23.231357552581262</c:v>
                </c:pt>
                <c:pt idx="243">
                  <c:v>23.326959847036331</c:v>
                </c:pt>
                <c:pt idx="244">
                  <c:v>23.422562141491397</c:v>
                </c:pt>
                <c:pt idx="245">
                  <c:v>23.518164435946463</c:v>
                </c:pt>
                <c:pt idx="246">
                  <c:v>23.61376673040153</c:v>
                </c:pt>
                <c:pt idx="247">
                  <c:v>23.709369024856596</c:v>
                </c:pt>
                <c:pt idx="248">
                  <c:v>23.804971319311662</c:v>
                </c:pt>
                <c:pt idx="249">
                  <c:v>23.900573613766728</c:v>
                </c:pt>
                <c:pt idx="250">
                  <c:v>23.996175908221797</c:v>
                </c:pt>
                <c:pt idx="251">
                  <c:v>24.091778202676863</c:v>
                </c:pt>
                <c:pt idx="252">
                  <c:v>24.18738049713193</c:v>
                </c:pt>
                <c:pt idx="253">
                  <c:v>24.282982791586999</c:v>
                </c:pt>
                <c:pt idx="254">
                  <c:v>24.378585086042065</c:v>
                </c:pt>
                <c:pt idx="255">
                  <c:v>24.474187380497131</c:v>
                </c:pt>
                <c:pt idx="256">
                  <c:v>24.569789674952201</c:v>
                </c:pt>
                <c:pt idx="257">
                  <c:v>24.665391969407267</c:v>
                </c:pt>
                <c:pt idx="258">
                  <c:v>24.760994263862333</c:v>
                </c:pt>
                <c:pt idx="259">
                  <c:v>24.856596558317399</c:v>
                </c:pt>
                <c:pt idx="260">
                  <c:v>24.952198852772469</c:v>
                </c:pt>
                <c:pt idx="261">
                  <c:v>25.047801147227531</c:v>
                </c:pt>
                <c:pt idx="262">
                  <c:v>25.143403441682601</c:v>
                </c:pt>
                <c:pt idx="263">
                  <c:v>25.239005736137663</c:v>
                </c:pt>
                <c:pt idx="264">
                  <c:v>25.334608030592737</c:v>
                </c:pt>
                <c:pt idx="265">
                  <c:v>25.430210325047803</c:v>
                </c:pt>
                <c:pt idx="266">
                  <c:v>25.525812619502869</c:v>
                </c:pt>
                <c:pt idx="267">
                  <c:v>25.621414913957935</c:v>
                </c:pt>
                <c:pt idx="268">
                  <c:v>25.717017208413001</c:v>
                </c:pt>
                <c:pt idx="269">
                  <c:v>25.812619502868067</c:v>
                </c:pt>
                <c:pt idx="270">
                  <c:v>25.908221797323133</c:v>
                </c:pt>
                <c:pt idx="271">
                  <c:v>26.003824091778206</c:v>
                </c:pt>
                <c:pt idx="272">
                  <c:v>26.099426386233272</c:v>
                </c:pt>
                <c:pt idx="273">
                  <c:v>26.195028680688338</c:v>
                </c:pt>
                <c:pt idx="274">
                  <c:v>26.290630975143404</c:v>
                </c:pt>
                <c:pt idx="275">
                  <c:v>26.38623326959847</c:v>
                </c:pt>
                <c:pt idx="276">
                  <c:v>26.481835564053537</c:v>
                </c:pt>
                <c:pt idx="277">
                  <c:v>26.577437858508606</c:v>
                </c:pt>
                <c:pt idx="278">
                  <c:v>26.673040152963672</c:v>
                </c:pt>
                <c:pt idx="279">
                  <c:v>26.768642447418738</c:v>
                </c:pt>
                <c:pt idx="280">
                  <c:v>26.864244741873804</c:v>
                </c:pt>
                <c:pt idx="281">
                  <c:v>26.95984703632887</c:v>
                </c:pt>
                <c:pt idx="282">
                  <c:v>27.055449330783937</c:v>
                </c:pt>
                <c:pt idx="283">
                  <c:v>27.151051625239003</c:v>
                </c:pt>
                <c:pt idx="284">
                  <c:v>27.246653919694076</c:v>
                </c:pt>
                <c:pt idx="285">
                  <c:v>27.342256214149142</c:v>
                </c:pt>
                <c:pt idx="286">
                  <c:v>27.437858508604208</c:v>
                </c:pt>
                <c:pt idx="287">
                  <c:v>27.533460803059274</c:v>
                </c:pt>
                <c:pt idx="288">
                  <c:v>27.62906309751434</c:v>
                </c:pt>
                <c:pt idx="289">
                  <c:v>27.724665391969406</c:v>
                </c:pt>
                <c:pt idx="290">
                  <c:v>27.820267686424476</c:v>
                </c:pt>
                <c:pt idx="291">
                  <c:v>27.915869980879542</c:v>
                </c:pt>
                <c:pt idx="292">
                  <c:v>28.011472275334608</c:v>
                </c:pt>
                <c:pt idx="293">
                  <c:v>28.107074569789674</c:v>
                </c:pt>
                <c:pt idx="294">
                  <c:v>28.20267686424474</c:v>
                </c:pt>
                <c:pt idx="295">
                  <c:v>28.298279158699806</c:v>
                </c:pt>
                <c:pt idx="296">
                  <c:v>28.393881453154872</c:v>
                </c:pt>
                <c:pt idx="297">
                  <c:v>28.489483747609945</c:v>
                </c:pt>
                <c:pt idx="298">
                  <c:v>28.585086042065011</c:v>
                </c:pt>
                <c:pt idx="299">
                  <c:v>28.680688336520078</c:v>
                </c:pt>
                <c:pt idx="300">
                  <c:v>28.776290630975144</c:v>
                </c:pt>
                <c:pt idx="301">
                  <c:v>28.87189292543021</c:v>
                </c:pt>
                <c:pt idx="302">
                  <c:v>28.967495219885276</c:v>
                </c:pt>
                <c:pt idx="303">
                  <c:v>29.063097514340345</c:v>
                </c:pt>
                <c:pt idx="304">
                  <c:v>29.158699808795411</c:v>
                </c:pt>
                <c:pt idx="305">
                  <c:v>29.254302103250478</c:v>
                </c:pt>
                <c:pt idx="306">
                  <c:v>29.349904397705544</c:v>
                </c:pt>
                <c:pt idx="307">
                  <c:v>29.44550669216061</c:v>
                </c:pt>
                <c:pt idx="308">
                  <c:v>29.541108986615676</c:v>
                </c:pt>
                <c:pt idx="309">
                  <c:v>29.636711281070742</c:v>
                </c:pt>
                <c:pt idx="310">
                  <c:v>29.732313575525815</c:v>
                </c:pt>
                <c:pt idx="311">
                  <c:v>29.827915869980881</c:v>
                </c:pt>
                <c:pt idx="312">
                  <c:v>29.923518164435947</c:v>
                </c:pt>
                <c:pt idx="313">
                  <c:v>30.019120458891013</c:v>
                </c:pt>
                <c:pt idx="314">
                  <c:v>30.114722753346079</c:v>
                </c:pt>
                <c:pt idx="315">
                  <c:v>30.210325047801145</c:v>
                </c:pt>
                <c:pt idx="316">
                  <c:v>30.305927342256211</c:v>
                </c:pt>
                <c:pt idx="317">
                  <c:v>30.401529636711285</c:v>
                </c:pt>
                <c:pt idx="318">
                  <c:v>30.497131931166351</c:v>
                </c:pt>
                <c:pt idx="319">
                  <c:v>30.592734225621417</c:v>
                </c:pt>
                <c:pt idx="320">
                  <c:v>30.688336520076483</c:v>
                </c:pt>
                <c:pt idx="321">
                  <c:v>30.783938814531549</c:v>
                </c:pt>
                <c:pt idx="322">
                  <c:v>30.879541108986615</c:v>
                </c:pt>
                <c:pt idx="323">
                  <c:v>30.975143403441685</c:v>
                </c:pt>
                <c:pt idx="324">
                  <c:v>31.070745697896751</c:v>
                </c:pt>
                <c:pt idx="325">
                  <c:v>31.166347992351817</c:v>
                </c:pt>
                <c:pt idx="326">
                  <c:v>31.261950286806883</c:v>
                </c:pt>
                <c:pt idx="327">
                  <c:v>31.357552581261949</c:v>
                </c:pt>
                <c:pt idx="328">
                  <c:v>31.453154875717015</c:v>
                </c:pt>
                <c:pt idx="329">
                  <c:v>31.548757170172081</c:v>
                </c:pt>
                <c:pt idx="330">
                  <c:v>31.644359464627154</c:v>
                </c:pt>
                <c:pt idx="331">
                  <c:v>31.73996175908222</c:v>
                </c:pt>
                <c:pt idx="332">
                  <c:v>31.835564053537286</c:v>
                </c:pt>
                <c:pt idx="333">
                  <c:v>31.931166347992352</c:v>
                </c:pt>
                <c:pt idx="334">
                  <c:v>32.026768642447415</c:v>
                </c:pt>
                <c:pt idx="335">
                  <c:v>32.122370936902485</c:v>
                </c:pt>
                <c:pt idx="336">
                  <c:v>32.217973231357554</c:v>
                </c:pt>
                <c:pt idx="337">
                  <c:v>32.313575525812624</c:v>
                </c:pt>
                <c:pt idx="338">
                  <c:v>32.409177820267686</c:v>
                </c:pt>
                <c:pt idx="339">
                  <c:v>32.504780114722756</c:v>
                </c:pt>
                <c:pt idx="340">
                  <c:v>32.600382409177818</c:v>
                </c:pt>
                <c:pt idx="341">
                  <c:v>32.695984703632888</c:v>
                </c:pt>
                <c:pt idx="342">
                  <c:v>32.791586998087951</c:v>
                </c:pt>
                <c:pt idx="343">
                  <c:v>32.88718929254302</c:v>
                </c:pt>
                <c:pt idx="344">
                  <c:v>32.98279158699809</c:v>
                </c:pt>
                <c:pt idx="345">
                  <c:v>33.078393881453152</c:v>
                </c:pt>
                <c:pt idx="346">
                  <c:v>33.173996175908222</c:v>
                </c:pt>
                <c:pt idx="347">
                  <c:v>33.269598470363285</c:v>
                </c:pt>
                <c:pt idx="348">
                  <c:v>33.365200764818354</c:v>
                </c:pt>
                <c:pt idx="349">
                  <c:v>33.460803059273424</c:v>
                </c:pt>
                <c:pt idx="350">
                  <c:v>33.556405353728493</c:v>
                </c:pt>
                <c:pt idx="351">
                  <c:v>33.652007648183556</c:v>
                </c:pt>
                <c:pt idx="352">
                  <c:v>33.747609942638626</c:v>
                </c:pt>
                <c:pt idx="353">
                  <c:v>33.843212237093688</c:v>
                </c:pt>
                <c:pt idx="354">
                  <c:v>33.938814531548758</c:v>
                </c:pt>
                <c:pt idx="355">
                  <c:v>34.03441682600382</c:v>
                </c:pt>
                <c:pt idx="356">
                  <c:v>34.13001912045889</c:v>
                </c:pt>
                <c:pt idx="357">
                  <c:v>34.225621414913959</c:v>
                </c:pt>
                <c:pt idx="358">
                  <c:v>34.321223709369022</c:v>
                </c:pt>
                <c:pt idx="359">
                  <c:v>34.416826003824092</c:v>
                </c:pt>
                <c:pt idx="360">
                  <c:v>34.512428298279154</c:v>
                </c:pt>
                <c:pt idx="361">
                  <c:v>34.608030592734224</c:v>
                </c:pt>
                <c:pt idx="362">
                  <c:v>34.703632887189293</c:v>
                </c:pt>
                <c:pt idx="363">
                  <c:v>34.799235181644363</c:v>
                </c:pt>
                <c:pt idx="364">
                  <c:v>34.894837476099426</c:v>
                </c:pt>
                <c:pt idx="365">
                  <c:v>34.990439770554495</c:v>
                </c:pt>
                <c:pt idx="366">
                  <c:v>35.086042065009558</c:v>
                </c:pt>
                <c:pt idx="367">
                  <c:v>35.181644359464627</c:v>
                </c:pt>
                <c:pt idx="368">
                  <c:v>35.27724665391969</c:v>
                </c:pt>
                <c:pt idx="369">
                  <c:v>35.372848948374767</c:v>
                </c:pt>
                <c:pt idx="370">
                  <c:v>35.468451242829829</c:v>
                </c:pt>
                <c:pt idx="371">
                  <c:v>35.564053537284899</c:v>
                </c:pt>
                <c:pt idx="372">
                  <c:v>35.659655831739961</c:v>
                </c:pt>
                <c:pt idx="373">
                  <c:v>35.755258126195031</c:v>
                </c:pt>
                <c:pt idx="374">
                  <c:v>35.850860420650093</c:v>
                </c:pt>
                <c:pt idx="375">
                  <c:v>35.946462715105163</c:v>
                </c:pt>
                <c:pt idx="376">
                  <c:v>36.042065009560233</c:v>
                </c:pt>
                <c:pt idx="377">
                  <c:v>36.137667304015295</c:v>
                </c:pt>
                <c:pt idx="378">
                  <c:v>36.233269598470365</c:v>
                </c:pt>
                <c:pt idx="379">
                  <c:v>36.328871892925427</c:v>
                </c:pt>
                <c:pt idx="380">
                  <c:v>36.424474187380497</c:v>
                </c:pt>
                <c:pt idx="381">
                  <c:v>36.520076481835559</c:v>
                </c:pt>
                <c:pt idx="382">
                  <c:v>36.615678776290636</c:v>
                </c:pt>
                <c:pt idx="383">
                  <c:v>36.711281070745699</c:v>
                </c:pt>
                <c:pt idx="384">
                  <c:v>36.806883365200768</c:v>
                </c:pt>
                <c:pt idx="385">
                  <c:v>36.902485659655831</c:v>
                </c:pt>
                <c:pt idx="386">
                  <c:v>36.9980879541109</c:v>
                </c:pt>
                <c:pt idx="387">
                  <c:v>37.093690248565963</c:v>
                </c:pt>
                <c:pt idx="388">
                  <c:v>37.189292543021033</c:v>
                </c:pt>
                <c:pt idx="389">
                  <c:v>37.284894837476102</c:v>
                </c:pt>
                <c:pt idx="390">
                  <c:v>37.380497131931165</c:v>
                </c:pt>
                <c:pt idx="391">
                  <c:v>37.476099426386234</c:v>
                </c:pt>
                <c:pt idx="392">
                  <c:v>37.571701720841297</c:v>
                </c:pt>
                <c:pt idx="393">
                  <c:v>37.667304015296367</c:v>
                </c:pt>
                <c:pt idx="394">
                  <c:v>37.762906309751429</c:v>
                </c:pt>
                <c:pt idx="395">
                  <c:v>37.858508604206506</c:v>
                </c:pt>
                <c:pt idx="396">
                  <c:v>37.954110898661568</c:v>
                </c:pt>
                <c:pt idx="397">
                  <c:v>38.049713193116638</c:v>
                </c:pt>
                <c:pt idx="398">
                  <c:v>38.1453154875717</c:v>
                </c:pt>
                <c:pt idx="399">
                  <c:v>38.24091778202677</c:v>
                </c:pt>
                <c:pt idx="400">
                  <c:v>38.336520076481833</c:v>
                </c:pt>
                <c:pt idx="401">
                  <c:v>38.432122370936902</c:v>
                </c:pt>
                <c:pt idx="402">
                  <c:v>38.527724665391972</c:v>
                </c:pt>
                <c:pt idx="403">
                  <c:v>38.623326959847034</c:v>
                </c:pt>
                <c:pt idx="404">
                  <c:v>38.718929254302104</c:v>
                </c:pt>
                <c:pt idx="405">
                  <c:v>38.814531548757166</c:v>
                </c:pt>
                <c:pt idx="406">
                  <c:v>38.910133843212236</c:v>
                </c:pt>
                <c:pt idx="407">
                  <c:v>39.005736137667299</c:v>
                </c:pt>
                <c:pt idx="408">
                  <c:v>39.101338432122375</c:v>
                </c:pt>
                <c:pt idx="409">
                  <c:v>39.196940726577438</c:v>
                </c:pt>
                <c:pt idx="410">
                  <c:v>39.292543021032508</c:v>
                </c:pt>
                <c:pt idx="411">
                  <c:v>39.38814531548757</c:v>
                </c:pt>
                <c:pt idx="412">
                  <c:v>39.48374760994264</c:v>
                </c:pt>
                <c:pt idx="413">
                  <c:v>39.579349904397702</c:v>
                </c:pt>
                <c:pt idx="414">
                  <c:v>39.674952198852772</c:v>
                </c:pt>
                <c:pt idx="415">
                  <c:v>39.770554493307841</c:v>
                </c:pt>
                <c:pt idx="416">
                  <c:v>39.866156787762904</c:v>
                </c:pt>
                <c:pt idx="417">
                  <c:v>39.961759082217974</c:v>
                </c:pt>
                <c:pt idx="418">
                  <c:v>40.057361376673043</c:v>
                </c:pt>
                <c:pt idx="419">
                  <c:v>40.152963671128106</c:v>
                </c:pt>
                <c:pt idx="420">
                  <c:v>40.248565965583168</c:v>
                </c:pt>
                <c:pt idx="421">
                  <c:v>40.344168260038245</c:v>
                </c:pt>
                <c:pt idx="422">
                  <c:v>40.439770554493307</c:v>
                </c:pt>
                <c:pt idx="423">
                  <c:v>40.535372848948377</c:v>
                </c:pt>
                <c:pt idx="424">
                  <c:v>40.63097514340344</c:v>
                </c:pt>
                <c:pt idx="425">
                  <c:v>40.726577437858509</c:v>
                </c:pt>
                <c:pt idx="426">
                  <c:v>40.822179732313572</c:v>
                </c:pt>
                <c:pt idx="427">
                  <c:v>40.917782026768641</c:v>
                </c:pt>
                <c:pt idx="428">
                  <c:v>41.013384321223711</c:v>
                </c:pt>
                <c:pt idx="429">
                  <c:v>41.108986615678781</c:v>
                </c:pt>
                <c:pt idx="430">
                  <c:v>41.204588910133843</c:v>
                </c:pt>
                <c:pt idx="431">
                  <c:v>41.300191204588913</c:v>
                </c:pt>
                <c:pt idx="432">
                  <c:v>41.395793499043975</c:v>
                </c:pt>
                <c:pt idx="433">
                  <c:v>41.491395793499045</c:v>
                </c:pt>
                <c:pt idx="434">
                  <c:v>41.586998087954115</c:v>
                </c:pt>
                <c:pt idx="435">
                  <c:v>41.682600382409177</c:v>
                </c:pt>
                <c:pt idx="436">
                  <c:v>41.778202676864247</c:v>
                </c:pt>
                <c:pt idx="437">
                  <c:v>41.873804971319309</c:v>
                </c:pt>
                <c:pt idx="438">
                  <c:v>41.969407265774379</c:v>
                </c:pt>
                <c:pt idx="439">
                  <c:v>42.065009560229441</c:v>
                </c:pt>
                <c:pt idx="440">
                  <c:v>42.160611854684511</c:v>
                </c:pt>
                <c:pt idx="441">
                  <c:v>42.256214149139581</c:v>
                </c:pt>
                <c:pt idx="442">
                  <c:v>42.35181644359465</c:v>
                </c:pt>
                <c:pt idx="443">
                  <c:v>42.447418738049713</c:v>
                </c:pt>
                <c:pt idx="444">
                  <c:v>42.543021032504782</c:v>
                </c:pt>
                <c:pt idx="445">
                  <c:v>42.638623326959845</c:v>
                </c:pt>
                <c:pt idx="446">
                  <c:v>42.734225621414915</c:v>
                </c:pt>
                <c:pt idx="447">
                  <c:v>42.829827915869984</c:v>
                </c:pt>
                <c:pt idx="448">
                  <c:v>42.925430210325047</c:v>
                </c:pt>
                <c:pt idx="449">
                  <c:v>43.021032504780116</c:v>
                </c:pt>
                <c:pt idx="450">
                  <c:v>43.116634799235179</c:v>
                </c:pt>
                <c:pt idx="451">
                  <c:v>43.212237093690248</c:v>
                </c:pt>
                <c:pt idx="452">
                  <c:v>43.307839388145311</c:v>
                </c:pt>
                <c:pt idx="453">
                  <c:v>43.403441682600381</c:v>
                </c:pt>
                <c:pt idx="454">
                  <c:v>43.49904397705545</c:v>
                </c:pt>
                <c:pt idx="455">
                  <c:v>43.59464627151052</c:v>
                </c:pt>
                <c:pt idx="456">
                  <c:v>43.690248565965582</c:v>
                </c:pt>
                <c:pt idx="457">
                  <c:v>43.785850860420652</c:v>
                </c:pt>
                <c:pt idx="458">
                  <c:v>43.881453154875715</c:v>
                </c:pt>
                <c:pt idx="459">
                  <c:v>43.977055449330784</c:v>
                </c:pt>
                <c:pt idx="460">
                  <c:v>44.072657743785854</c:v>
                </c:pt>
                <c:pt idx="461">
                  <c:v>44.168260038240916</c:v>
                </c:pt>
                <c:pt idx="462">
                  <c:v>44.263862332695986</c:v>
                </c:pt>
                <c:pt idx="463">
                  <c:v>44.359464627151048</c:v>
                </c:pt>
                <c:pt idx="464">
                  <c:v>44.455066921606118</c:v>
                </c:pt>
                <c:pt idx="465">
                  <c:v>44.550669216061181</c:v>
                </c:pt>
                <c:pt idx="466">
                  <c:v>44.64627151051625</c:v>
                </c:pt>
                <c:pt idx="467">
                  <c:v>44.74187380497132</c:v>
                </c:pt>
                <c:pt idx="468">
                  <c:v>44.837476099426389</c:v>
                </c:pt>
                <c:pt idx="469">
                  <c:v>44.933078393881452</c:v>
                </c:pt>
                <c:pt idx="470">
                  <c:v>45.028680688336522</c:v>
                </c:pt>
                <c:pt idx="471">
                  <c:v>45.124282982791584</c:v>
                </c:pt>
                <c:pt idx="472">
                  <c:v>45.219885277246654</c:v>
                </c:pt>
                <c:pt idx="473">
                  <c:v>45.315487571701723</c:v>
                </c:pt>
                <c:pt idx="474">
                  <c:v>45.411089866156793</c:v>
                </c:pt>
                <c:pt idx="475">
                  <c:v>45.506692160611856</c:v>
                </c:pt>
                <c:pt idx="476">
                  <c:v>45.602294455066925</c:v>
                </c:pt>
                <c:pt idx="477">
                  <c:v>45.697896749521988</c:v>
                </c:pt>
                <c:pt idx="478">
                  <c:v>45.793499043977057</c:v>
                </c:pt>
                <c:pt idx="479">
                  <c:v>45.88910133843212</c:v>
                </c:pt>
                <c:pt idx="480">
                  <c:v>45.984703632887189</c:v>
                </c:pt>
                <c:pt idx="481">
                  <c:v>46.080305927342259</c:v>
                </c:pt>
                <c:pt idx="482">
                  <c:v>46.175908221797322</c:v>
                </c:pt>
                <c:pt idx="483">
                  <c:v>46.271510516252391</c:v>
                </c:pt>
                <c:pt idx="484">
                  <c:v>46.367112810707454</c:v>
                </c:pt>
                <c:pt idx="485">
                  <c:v>46.462715105162523</c:v>
                </c:pt>
                <c:pt idx="486">
                  <c:v>46.558317399617586</c:v>
                </c:pt>
                <c:pt idx="487">
                  <c:v>46.653919694072663</c:v>
                </c:pt>
                <c:pt idx="488">
                  <c:v>46.749521988527725</c:v>
                </c:pt>
                <c:pt idx="489">
                  <c:v>46.845124282982795</c:v>
                </c:pt>
                <c:pt idx="490">
                  <c:v>46.940726577437857</c:v>
                </c:pt>
                <c:pt idx="491">
                  <c:v>47.036328871892927</c:v>
                </c:pt>
                <c:pt idx="492">
                  <c:v>47.131931166347989</c:v>
                </c:pt>
                <c:pt idx="493">
                  <c:v>47.227533460803059</c:v>
                </c:pt>
                <c:pt idx="494">
                  <c:v>47.323135755258129</c:v>
                </c:pt>
                <c:pt idx="495">
                  <c:v>47.418738049713191</c:v>
                </c:pt>
                <c:pt idx="496">
                  <c:v>47.514340344168261</c:v>
                </c:pt>
                <c:pt idx="497">
                  <c:v>47.609942638623323</c:v>
                </c:pt>
                <c:pt idx="498">
                  <c:v>47.705544933078393</c:v>
                </c:pt>
                <c:pt idx="499">
                  <c:v>47.801147227533455</c:v>
                </c:pt>
                <c:pt idx="500">
                  <c:v>47.896749521988532</c:v>
                </c:pt>
                <c:pt idx="501">
                  <c:v>47.992351816443595</c:v>
                </c:pt>
                <c:pt idx="502">
                  <c:v>48.087954110898664</c:v>
                </c:pt>
                <c:pt idx="503">
                  <c:v>48.183556405353727</c:v>
                </c:pt>
                <c:pt idx="504">
                  <c:v>48.279158699808796</c:v>
                </c:pt>
                <c:pt idx="505">
                  <c:v>48.374760994263859</c:v>
                </c:pt>
                <c:pt idx="506">
                  <c:v>48.470363288718929</c:v>
                </c:pt>
                <c:pt idx="507">
                  <c:v>48.565965583173998</c:v>
                </c:pt>
                <c:pt idx="508">
                  <c:v>48.661567877629061</c:v>
                </c:pt>
                <c:pt idx="509">
                  <c:v>48.75717017208413</c:v>
                </c:pt>
                <c:pt idx="510">
                  <c:v>48.852772466539193</c:v>
                </c:pt>
                <c:pt idx="511">
                  <c:v>48.948374760994263</c:v>
                </c:pt>
                <c:pt idx="512">
                  <c:v>49.043977055449325</c:v>
                </c:pt>
                <c:pt idx="513">
                  <c:v>49.139579349904402</c:v>
                </c:pt>
                <c:pt idx="514">
                  <c:v>49.235181644359464</c:v>
                </c:pt>
                <c:pt idx="515">
                  <c:v>49.330783938814534</c:v>
                </c:pt>
                <c:pt idx="516">
                  <c:v>49.426386233269596</c:v>
                </c:pt>
                <c:pt idx="517">
                  <c:v>49.521988527724666</c:v>
                </c:pt>
                <c:pt idx="518">
                  <c:v>49.617590822179729</c:v>
                </c:pt>
                <c:pt idx="519">
                  <c:v>49.713193116634798</c:v>
                </c:pt>
                <c:pt idx="520">
                  <c:v>49.808795411089868</c:v>
                </c:pt>
                <c:pt idx="521">
                  <c:v>49.904397705544937</c:v>
                </c:pt>
                <c:pt idx="522">
                  <c:v>50</c:v>
                </c:pt>
                <c:pt idx="523">
                  <c:v>50.095602294455063</c:v>
                </c:pt>
                <c:pt idx="524">
                  <c:v>50.191204588910132</c:v>
                </c:pt>
                <c:pt idx="525">
                  <c:v>50.286806883365202</c:v>
                </c:pt>
                <c:pt idx="526">
                  <c:v>50.382409177820264</c:v>
                </c:pt>
                <c:pt idx="527">
                  <c:v>50.478011472275327</c:v>
                </c:pt>
                <c:pt idx="528">
                  <c:v>50.573613766730396</c:v>
                </c:pt>
                <c:pt idx="529">
                  <c:v>50.669216061185473</c:v>
                </c:pt>
                <c:pt idx="530">
                  <c:v>50.764818355640543</c:v>
                </c:pt>
                <c:pt idx="531">
                  <c:v>50.860420650095605</c:v>
                </c:pt>
                <c:pt idx="532">
                  <c:v>50.956022944550675</c:v>
                </c:pt>
                <c:pt idx="533">
                  <c:v>51.051625239005737</c:v>
                </c:pt>
                <c:pt idx="534">
                  <c:v>51.147227533460807</c:v>
                </c:pt>
                <c:pt idx="535">
                  <c:v>51.24282982791587</c:v>
                </c:pt>
                <c:pt idx="536">
                  <c:v>51.338432122370939</c:v>
                </c:pt>
                <c:pt idx="537">
                  <c:v>51.434034416826002</c:v>
                </c:pt>
                <c:pt idx="538">
                  <c:v>51.529636711281071</c:v>
                </c:pt>
                <c:pt idx="539">
                  <c:v>51.625239005736134</c:v>
                </c:pt>
                <c:pt idx="540">
                  <c:v>51.720841300191204</c:v>
                </c:pt>
                <c:pt idx="541">
                  <c:v>51.816443594646266</c:v>
                </c:pt>
                <c:pt idx="542">
                  <c:v>51.912045889101343</c:v>
                </c:pt>
                <c:pt idx="543">
                  <c:v>52.007648183556412</c:v>
                </c:pt>
                <c:pt idx="544">
                  <c:v>52.103250478011475</c:v>
                </c:pt>
                <c:pt idx="545">
                  <c:v>52.198852772466545</c:v>
                </c:pt>
                <c:pt idx="546">
                  <c:v>52.294455066921607</c:v>
                </c:pt>
                <c:pt idx="547">
                  <c:v>52.390057361376677</c:v>
                </c:pt>
                <c:pt idx="548">
                  <c:v>52.485659655831739</c:v>
                </c:pt>
                <c:pt idx="549">
                  <c:v>52.581261950286809</c:v>
                </c:pt>
                <c:pt idx="550">
                  <c:v>52.676864244741871</c:v>
                </c:pt>
                <c:pt idx="551">
                  <c:v>52.772466539196941</c:v>
                </c:pt>
                <c:pt idx="552">
                  <c:v>52.868068833652003</c:v>
                </c:pt>
                <c:pt idx="553">
                  <c:v>52.963671128107073</c:v>
                </c:pt>
                <c:pt idx="554">
                  <c:v>53.059273422562136</c:v>
                </c:pt>
                <c:pt idx="555">
                  <c:v>53.154875717017212</c:v>
                </c:pt>
                <c:pt idx="556">
                  <c:v>53.250478011472282</c:v>
                </c:pt>
                <c:pt idx="557">
                  <c:v>53.346080305927345</c:v>
                </c:pt>
                <c:pt idx="558">
                  <c:v>53.441682600382414</c:v>
                </c:pt>
                <c:pt idx="559">
                  <c:v>53.537284894837477</c:v>
                </c:pt>
                <c:pt idx="560">
                  <c:v>53.632887189292546</c:v>
                </c:pt>
                <c:pt idx="561">
                  <c:v>53.728489483747609</c:v>
                </c:pt>
                <c:pt idx="562">
                  <c:v>53.824091778202678</c:v>
                </c:pt>
                <c:pt idx="563">
                  <c:v>53.919694072657741</c:v>
                </c:pt>
                <c:pt idx="564">
                  <c:v>54.015296367112811</c:v>
                </c:pt>
                <c:pt idx="565">
                  <c:v>54.110898661567873</c:v>
                </c:pt>
                <c:pt idx="566">
                  <c:v>54.206500956022943</c:v>
                </c:pt>
                <c:pt idx="567">
                  <c:v>54.302103250478005</c:v>
                </c:pt>
                <c:pt idx="568">
                  <c:v>54.397705544933082</c:v>
                </c:pt>
                <c:pt idx="569">
                  <c:v>54.493307839388152</c:v>
                </c:pt>
                <c:pt idx="570">
                  <c:v>54.588910133843214</c:v>
                </c:pt>
                <c:pt idx="571">
                  <c:v>54.684512428298284</c:v>
                </c:pt>
                <c:pt idx="572">
                  <c:v>54.780114722753346</c:v>
                </c:pt>
                <c:pt idx="573">
                  <c:v>54.875717017208416</c:v>
                </c:pt>
                <c:pt idx="574">
                  <c:v>54.971319311663478</c:v>
                </c:pt>
                <c:pt idx="575">
                  <c:v>55.066921606118548</c:v>
                </c:pt>
                <c:pt idx="576">
                  <c:v>55.162523900573611</c:v>
                </c:pt>
                <c:pt idx="577">
                  <c:v>55.25812619502868</c:v>
                </c:pt>
                <c:pt idx="578">
                  <c:v>55.353728489483743</c:v>
                </c:pt>
                <c:pt idx="579">
                  <c:v>55.449330783938812</c:v>
                </c:pt>
                <c:pt idx="580">
                  <c:v>55.544933078393875</c:v>
                </c:pt>
                <c:pt idx="581">
                  <c:v>55.640535372848952</c:v>
                </c:pt>
                <c:pt idx="582">
                  <c:v>55.736137667304021</c:v>
                </c:pt>
                <c:pt idx="583">
                  <c:v>55.831739961759084</c:v>
                </c:pt>
                <c:pt idx="584">
                  <c:v>55.927342256214153</c:v>
                </c:pt>
                <c:pt idx="585">
                  <c:v>56.022944550669216</c:v>
                </c:pt>
                <c:pt idx="586">
                  <c:v>56.118546845124285</c:v>
                </c:pt>
                <c:pt idx="587">
                  <c:v>56.214149139579348</c:v>
                </c:pt>
                <c:pt idx="588">
                  <c:v>56.309751434034418</c:v>
                </c:pt>
                <c:pt idx="589">
                  <c:v>56.40535372848948</c:v>
                </c:pt>
                <c:pt idx="590">
                  <c:v>56.50095602294455</c:v>
                </c:pt>
                <c:pt idx="591">
                  <c:v>56.596558317399612</c:v>
                </c:pt>
                <c:pt idx="592">
                  <c:v>56.692160611854682</c:v>
                </c:pt>
                <c:pt idx="593">
                  <c:v>56.787762906309744</c:v>
                </c:pt>
                <c:pt idx="594">
                  <c:v>56.883365200764821</c:v>
                </c:pt>
                <c:pt idx="595">
                  <c:v>56.978967495219891</c:v>
                </c:pt>
                <c:pt idx="596">
                  <c:v>57.074569789674953</c:v>
                </c:pt>
                <c:pt idx="597">
                  <c:v>57.170172084130023</c:v>
                </c:pt>
                <c:pt idx="598">
                  <c:v>57.265774378585085</c:v>
                </c:pt>
                <c:pt idx="599">
                  <c:v>57.361376673040155</c:v>
                </c:pt>
                <c:pt idx="600">
                  <c:v>57.456978967495218</c:v>
                </c:pt>
                <c:pt idx="601">
                  <c:v>57.552581261950287</c:v>
                </c:pt>
                <c:pt idx="602">
                  <c:v>57.64818355640535</c:v>
                </c:pt>
                <c:pt idx="603">
                  <c:v>57.743785850860419</c:v>
                </c:pt>
                <c:pt idx="604">
                  <c:v>57.839388145315482</c:v>
                </c:pt>
                <c:pt idx="605">
                  <c:v>57.934990439770552</c:v>
                </c:pt>
                <c:pt idx="606">
                  <c:v>58.030592734225614</c:v>
                </c:pt>
                <c:pt idx="607">
                  <c:v>58.126195028680691</c:v>
                </c:pt>
                <c:pt idx="608">
                  <c:v>58.22179732313576</c:v>
                </c:pt>
                <c:pt idx="609">
                  <c:v>58.317399617590823</c:v>
                </c:pt>
                <c:pt idx="610">
                  <c:v>58.413001912045893</c:v>
                </c:pt>
                <c:pt idx="611">
                  <c:v>58.508604206500955</c:v>
                </c:pt>
                <c:pt idx="612">
                  <c:v>58.604206500956025</c:v>
                </c:pt>
                <c:pt idx="613">
                  <c:v>58.699808795411087</c:v>
                </c:pt>
                <c:pt idx="614">
                  <c:v>58.795411089866157</c:v>
                </c:pt>
                <c:pt idx="615">
                  <c:v>58.891013384321219</c:v>
                </c:pt>
                <c:pt idx="616">
                  <c:v>58.986615678776289</c:v>
                </c:pt>
                <c:pt idx="617">
                  <c:v>59.082217973231351</c:v>
                </c:pt>
                <c:pt idx="618">
                  <c:v>59.177820267686421</c:v>
                </c:pt>
                <c:pt idx="619">
                  <c:v>59.273422562141484</c:v>
                </c:pt>
                <c:pt idx="620">
                  <c:v>59.369024856596553</c:v>
                </c:pt>
                <c:pt idx="621">
                  <c:v>59.46462715105163</c:v>
                </c:pt>
                <c:pt idx="622">
                  <c:v>59.560229445506693</c:v>
                </c:pt>
                <c:pt idx="623">
                  <c:v>59.655831739961762</c:v>
                </c:pt>
                <c:pt idx="624">
                  <c:v>59.751434034416832</c:v>
                </c:pt>
                <c:pt idx="625">
                  <c:v>59.847036328871894</c:v>
                </c:pt>
                <c:pt idx="626">
                  <c:v>59.942638623326957</c:v>
                </c:pt>
                <c:pt idx="627">
                  <c:v>60.038240917782026</c:v>
                </c:pt>
                <c:pt idx="628">
                  <c:v>60.133843212237096</c:v>
                </c:pt>
                <c:pt idx="629">
                  <c:v>60.229445506692159</c:v>
                </c:pt>
                <c:pt idx="630">
                  <c:v>60.325047801147221</c:v>
                </c:pt>
                <c:pt idx="631">
                  <c:v>60.420650095602291</c:v>
                </c:pt>
                <c:pt idx="632">
                  <c:v>60.51625239005736</c:v>
                </c:pt>
                <c:pt idx="633">
                  <c:v>60.611854684512423</c:v>
                </c:pt>
                <c:pt idx="634">
                  <c:v>60.7074569789675</c:v>
                </c:pt>
                <c:pt idx="635">
                  <c:v>60.803059273422569</c:v>
                </c:pt>
                <c:pt idx="636">
                  <c:v>60.898661567877632</c:v>
                </c:pt>
                <c:pt idx="637">
                  <c:v>60.994263862332701</c:v>
                </c:pt>
                <c:pt idx="638">
                  <c:v>61.089866156787764</c:v>
                </c:pt>
                <c:pt idx="639">
                  <c:v>61.185468451242834</c:v>
                </c:pt>
                <c:pt idx="640">
                  <c:v>61.281070745697896</c:v>
                </c:pt>
                <c:pt idx="641">
                  <c:v>61.376673040152966</c:v>
                </c:pt>
                <c:pt idx="642">
                  <c:v>61.472275334608028</c:v>
                </c:pt>
                <c:pt idx="643">
                  <c:v>61.567877629063098</c:v>
                </c:pt>
                <c:pt idx="644">
                  <c:v>61.66347992351816</c:v>
                </c:pt>
                <c:pt idx="645">
                  <c:v>61.75908221797323</c:v>
                </c:pt>
                <c:pt idx="646">
                  <c:v>61.854684512428292</c:v>
                </c:pt>
                <c:pt idx="647">
                  <c:v>61.950286806883369</c:v>
                </c:pt>
                <c:pt idx="648">
                  <c:v>62.045889101338439</c:v>
                </c:pt>
                <c:pt idx="649">
                  <c:v>62.141491395793501</c:v>
                </c:pt>
                <c:pt idx="650">
                  <c:v>62.237093690248571</c:v>
                </c:pt>
                <c:pt idx="651">
                  <c:v>62.332695984703633</c:v>
                </c:pt>
                <c:pt idx="652">
                  <c:v>62.428298279158703</c:v>
                </c:pt>
                <c:pt idx="653">
                  <c:v>62.523900573613766</c:v>
                </c:pt>
                <c:pt idx="654">
                  <c:v>62.619502868068835</c:v>
                </c:pt>
                <c:pt idx="655">
                  <c:v>62.715105162523898</c:v>
                </c:pt>
                <c:pt idx="656">
                  <c:v>62.810707456978967</c:v>
                </c:pt>
                <c:pt idx="657">
                  <c:v>62.90630975143403</c:v>
                </c:pt>
                <c:pt idx="658">
                  <c:v>63.0019120458891</c:v>
                </c:pt>
                <c:pt idx="659">
                  <c:v>63.097514340344162</c:v>
                </c:pt>
                <c:pt idx="660">
                  <c:v>63.193116634799239</c:v>
                </c:pt>
                <c:pt idx="661">
                  <c:v>63.288718929254308</c:v>
                </c:pt>
                <c:pt idx="662">
                  <c:v>63.384321223709371</c:v>
                </c:pt>
                <c:pt idx="663">
                  <c:v>63.479923518164441</c:v>
                </c:pt>
                <c:pt idx="664">
                  <c:v>63.575525812619503</c:v>
                </c:pt>
                <c:pt idx="665">
                  <c:v>63.671128107074573</c:v>
                </c:pt>
                <c:pt idx="666">
                  <c:v>63.766730401529635</c:v>
                </c:pt>
                <c:pt idx="667">
                  <c:v>63.862332695984705</c:v>
                </c:pt>
                <c:pt idx="668">
                  <c:v>63.957934990439767</c:v>
                </c:pt>
                <c:pt idx="669">
                  <c:v>64.05353728489483</c:v>
                </c:pt>
                <c:pt idx="670">
                  <c:v>64.149139579349907</c:v>
                </c:pt>
                <c:pt idx="671">
                  <c:v>64.244741873804969</c:v>
                </c:pt>
                <c:pt idx="672">
                  <c:v>64.340344168260032</c:v>
                </c:pt>
                <c:pt idx="673">
                  <c:v>64.435946462715108</c:v>
                </c:pt>
                <c:pt idx="674">
                  <c:v>64.531548757170171</c:v>
                </c:pt>
                <c:pt idx="675">
                  <c:v>64.627151051625248</c:v>
                </c:pt>
                <c:pt idx="676">
                  <c:v>64.72275334608031</c:v>
                </c:pt>
                <c:pt idx="677">
                  <c:v>64.818355640535373</c:v>
                </c:pt>
                <c:pt idx="678">
                  <c:v>64.913957934990435</c:v>
                </c:pt>
                <c:pt idx="679">
                  <c:v>65.009560229445512</c:v>
                </c:pt>
                <c:pt idx="680">
                  <c:v>65.105162523900574</c:v>
                </c:pt>
                <c:pt idx="681">
                  <c:v>65.200764818355637</c:v>
                </c:pt>
                <c:pt idx="682">
                  <c:v>65.296367112810699</c:v>
                </c:pt>
                <c:pt idx="683">
                  <c:v>65.391969407265776</c:v>
                </c:pt>
                <c:pt idx="684">
                  <c:v>65.487571701720839</c:v>
                </c:pt>
                <c:pt idx="685">
                  <c:v>65.583173996175901</c:v>
                </c:pt>
                <c:pt idx="686">
                  <c:v>65.678776290630978</c:v>
                </c:pt>
                <c:pt idx="687">
                  <c:v>65.774378585086041</c:v>
                </c:pt>
                <c:pt idx="688">
                  <c:v>65.869980879541117</c:v>
                </c:pt>
                <c:pt idx="689">
                  <c:v>65.96558317399618</c:v>
                </c:pt>
                <c:pt idx="690">
                  <c:v>66.061185468451242</c:v>
                </c:pt>
                <c:pt idx="691">
                  <c:v>66.156787762906305</c:v>
                </c:pt>
                <c:pt idx="692">
                  <c:v>66.252390057361382</c:v>
                </c:pt>
                <c:pt idx="693">
                  <c:v>66.347992351816444</c:v>
                </c:pt>
                <c:pt idx="694">
                  <c:v>66.443594646271507</c:v>
                </c:pt>
                <c:pt idx="695">
                  <c:v>66.539196940726569</c:v>
                </c:pt>
                <c:pt idx="696">
                  <c:v>66.634799235181646</c:v>
                </c:pt>
                <c:pt idx="697">
                  <c:v>66.730401529636708</c:v>
                </c:pt>
                <c:pt idx="698">
                  <c:v>66.826003824091771</c:v>
                </c:pt>
                <c:pt idx="699">
                  <c:v>66.921606118546848</c:v>
                </c:pt>
                <c:pt idx="700">
                  <c:v>67.01720841300191</c:v>
                </c:pt>
                <c:pt idx="701">
                  <c:v>67.112810707456987</c:v>
                </c:pt>
                <c:pt idx="702">
                  <c:v>67.208413001912049</c:v>
                </c:pt>
                <c:pt idx="703">
                  <c:v>67.304015296367112</c:v>
                </c:pt>
                <c:pt idx="704">
                  <c:v>67.399617590822174</c:v>
                </c:pt>
                <c:pt idx="705">
                  <c:v>67.495219885277251</c:v>
                </c:pt>
                <c:pt idx="706">
                  <c:v>67.590822179732314</c:v>
                </c:pt>
                <c:pt idx="707">
                  <c:v>67.686424474187376</c:v>
                </c:pt>
                <c:pt idx="708">
                  <c:v>67.782026768642439</c:v>
                </c:pt>
                <c:pt idx="709">
                  <c:v>67.877629063097515</c:v>
                </c:pt>
                <c:pt idx="710">
                  <c:v>67.973231357552578</c:v>
                </c:pt>
                <c:pt idx="711">
                  <c:v>68.06883365200764</c:v>
                </c:pt>
                <c:pt idx="712">
                  <c:v>68.164435946462717</c:v>
                </c:pt>
                <c:pt idx="713">
                  <c:v>68.26003824091778</c:v>
                </c:pt>
                <c:pt idx="714">
                  <c:v>68.355640535372856</c:v>
                </c:pt>
                <c:pt idx="715">
                  <c:v>68.451242829827919</c:v>
                </c:pt>
                <c:pt idx="716">
                  <c:v>68.546845124282981</c:v>
                </c:pt>
                <c:pt idx="717">
                  <c:v>68.642447418738044</c:v>
                </c:pt>
                <c:pt idx="718">
                  <c:v>68.738049713193121</c:v>
                </c:pt>
                <c:pt idx="719">
                  <c:v>68.833652007648183</c:v>
                </c:pt>
                <c:pt idx="720">
                  <c:v>68.929254302103246</c:v>
                </c:pt>
                <c:pt idx="721">
                  <c:v>69.024856596558308</c:v>
                </c:pt>
                <c:pt idx="722">
                  <c:v>69.120458891013385</c:v>
                </c:pt>
                <c:pt idx="723">
                  <c:v>69.216061185468448</c:v>
                </c:pt>
                <c:pt idx="724">
                  <c:v>69.31166347992351</c:v>
                </c:pt>
                <c:pt idx="725">
                  <c:v>69.407265774378587</c:v>
                </c:pt>
                <c:pt idx="726">
                  <c:v>69.502868068833664</c:v>
                </c:pt>
                <c:pt idx="727">
                  <c:v>69.598470363288726</c:v>
                </c:pt>
                <c:pt idx="728">
                  <c:v>69.694072657743789</c:v>
                </c:pt>
                <c:pt idx="729">
                  <c:v>69.789674952198851</c:v>
                </c:pt>
                <c:pt idx="730">
                  <c:v>69.885277246653914</c:v>
                </c:pt>
                <c:pt idx="731">
                  <c:v>69.98087954110899</c:v>
                </c:pt>
                <c:pt idx="732">
                  <c:v>70.076481835564053</c:v>
                </c:pt>
                <c:pt idx="733">
                  <c:v>70.172084130019115</c:v>
                </c:pt>
                <c:pt idx="734">
                  <c:v>70.267686424474192</c:v>
                </c:pt>
                <c:pt idx="735">
                  <c:v>70.363288718929255</c:v>
                </c:pt>
                <c:pt idx="736">
                  <c:v>70.458891013384317</c:v>
                </c:pt>
                <c:pt idx="737">
                  <c:v>70.55449330783938</c:v>
                </c:pt>
                <c:pt idx="738">
                  <c:v>70.650095602294456</c:v>
                </c:pt>
                <c:pt idx="739">
                  <c:v>70.745697896749533</c:v>
                </c:pt>
                <c:pt idx="740">
                  <c:v>70.841300191204596</c:v>
                </c:pt>
                <c:pt idx="741">
                  <c:v>70.936902485659658</c:v>
                </c:pt>
                <c:pt idx="742">
                  <c:v>71.032504780114721</c:v>
                </c:pt>
                <c:pt idx="743">
                  <c:v>71.128107074569797</c:v>
                </c:pt>
                <c:pt idx="744">
                  <c:v>71.22370936902486</c:v>
                </c:pt>
                <c:pt idx="745">
                  <c:v>71.319311663479922</c:v>
                </c:pt>
                <c:pt idx="746">
                  <c:v>71.414913957934985</c:v>
                </c:pt>
                <c:pt idx="747">
                  <c:v>71.510516252390062</c:v>
                </c:pt>
                <c:pt idx="748">
                  <c:v>71.606118546845124</c:v>
                </c:pt>
                <c:pt idx="749">
                  <c:v>71.701720841300187</c:v>
                </c:pt>
                <c:pt idx="750">
                  <c:v>71.797323135755249</c:v>
                </c:pt>
                <c:pt idx="751">
                  <c:v>71.892925430210326</c:v>
                </c:pt>
                <c:pt idx="752">
                  <c:v>71.988527724665403</c:v>
                </c:pt>
                <c:pt idx="753">
                  <c:v>72.084130019120465</c:v>
                </c:pt>
                <c:pt idx="754">
                  <c:v>72.179732313575528</c:v>
                </c:pt>
                <c:pt idx="755">
                  <c:v>72.27533460803059</c:v>
                </c:pt>
                <c:pt idx="756">
                  <c:v>72.370936902485667</c:v>
                </c:pt>
                <c:pt idx="757">
                  <c:v>72.46653919694073</c:v>
                </c:pt>
                <c:pt idx="758">
                  <c:v>72.562141491395792</c:v>
                </c:pt>
                <c:pt idx="759">
                  <c:v>72.657743785850855</c:v>
                </c:pt>
                <c:pt idx="760">
                  <c:v>72.753346080305931</c:v>
                </c:pt>
                <c:pt idx="761">
                  <c:v>72.848948374760994</c:v>
                </c:pt>
                <c:pt idx="762">
                  <c:v>72.944550669216056</c:v>
                </c:pt>
                <c:pt idx="763">
                  <c:v>73.040152963671119</c:v>
                </c:pt>
                <c:pt idx="764">
                  <c:v>73.135755258126196</c:v>
                </c:pt>
                <c:pt idx="765">
                  <c:v>73.231357552581272</c:v>
                </c:pt>
                <c:pt idx="766">
                  <c:v>73.326959847036335</c:v>
                </c:pt>
                <c:pt idx="767">
                  <c:v>73.422562141491397</c:v>
                </c:pt>
                <c:pt idx="768">
                  <c:v>73.51816443594646</c:v>
                </c:pt>
                <c:pt idx="769">
                  <c:v>73.613766730401537</c:v>
                </c:pt>
                <c:pt idx="770">
                  <c:v>73.709369024856599</c:v>
                </c:pt>
                <c:pt idx="771">
                  <c:v>73.804971319311662</c:v>
                </c:pt>
                <c:pt idx="772">
                  <c:v>73.900573613766724</c:v>
                </c:pt>
                <c:pt idx="773">
                  <c:v>73.996175908221801</c:v>
                </c:pt>
                <c:pt idx="774">
                  <c:v>74.091778202676863</c:v>
                </c:pt>
                <c:pt idx="775">
                  <c:v>74.187380497131926</c:v>
                </c:pt>
                <c:pt idx="776">
                  <c:v>74.282982791586988</c:v>
                </c:pt>
                <c:pt idx="777">
                  <c:v>74.378585086042065</c:v>
                </c:pt>
                <c:pt idx="778">
                  <c:v>74.474187380497142</c:v>
                </c:pt>
                <c:pt idx="779">
                  <c:v>74.569789674952204</c:v>
                </c:pt>
                <c:pt idx="780">
                  <c:v>74.665391969407267</c:v>
                </c:pt>
                <c:pt idx="781">
                  <c:v>74.760994263862329</c:v>
                </c:pt>
                <c:pt idx="782">
                  <c:v>74.856596558317406</c:v>
                </c:pt>
                <c:pt idx="783">
                  <c:v>74.952198852772469</c:v>
                </c:pt>
                <c:pt idx="784">
                  <c:v>75.047801147227531</c:v>
                </c:pt>
                <c:pt idx="785">
                  <c:v>75.143403441682594</c:v>
                </c:pt>
                <c:pt idx="786">
                  <c:v>75.239005736137671</c:v>
                </c:pt>
                <c:pt idx="787">
                  <c:v>75.334608030592733</c:v>
                </c:pt>
                <c:pt idx="788">
                  <c:v>75.430210325047796</c:v>
                </c:pt>
                <c:pt idx="789">
                  <c:v>75.525812619502858</c:v>
                </c:pt>
                <c:pt idx="790">
                  <c:v>75.621414913957935</c:v>
                </c:pt>
                <c:pt idx="791">
                  <c:v>75.717017208413012</c:v>
                </c:pt>
                <c:pt idx="792">
                  <c:v>75.812619502868074</c:v>
                </c:pt>
                <c:pt idx="793">
                  <c:v>75.908221797323137</c:v>
                </c:pt>
                <c:pt idx="794">
                  <c:v>76.003824091778199</c:v>
                </c:pt>
                <c:pt idx="795">
                  <c:v>76.099426386233276</c:v>
                </c:pt>
                <c:pt idx="796">
                  <c:v>76.195028680688338</c:v>
                </c:pt>
                <c:pt idx="797">
                  <c:v>76.290630975143401</c:v>
                </c:pt>
                <c:pt idx="798">
                  <c:v>76.386233269598463</c:v>
                </c:pt>
                <c:pt idx="799">
                  <c:v>76.48183556405354</c:v>
                </c:pt>
                <c:pt idx="800">
                  <c:v>76.577437858508603</c:v>
                </c:pt>
                <c:pt idx="801">
                  <c:v>76.673040152963665</c:v>
                </c:pt>
                <c:pt idx="802">
                  <c:v>76.768642447418728</c:v>
                </c:pt>
                <c:pt idx="803">
                  <c:v>76.864244741873804</c:v>
                </c:pt>
                <c:pt idx="804">
                  <c:v>76.959847036328881</c:v>
                </c:pt>
                <c:pt idx="805">
                  <c:v>77.055449330783944</c:v>
                </c:pt>
                <c:pt idx="806">
                  <c:v>77.151051625239006</c:v>
                </c:pt>
                <c:pt idx="807">
                  <c:v>77.246653919694069</c:v>
                </c:pt>
                <c:pt idx="808">
                  <c:v>77.342256214149145</c:v>
                </c:pt>
                <c:pt idx="809">
                  <c:v>77.437858508604208</c:v>
                </c:pt>
                <c:pt idx="810">
                  <c:v>77.53346080305927</c:v>
                </c:pt>
                <c:pt idx="811">
                  <c:v>77.629063097514333</c:v>
                </c:pt>
                <c:pt idx="812">
                  <c:v>77.72466539196941</c:v>
                </c:pt>
                <c:pt idx="813">
                  <c:v>77.820267686424472</c:v>
                </c:pt>
                <c:pt idx="814">
                  <c:v>77.915869980879535</c:v>
                </c:pt>
                <c:pt idx="815">
                  <c:v>78.011472275334597</c:v>
                </c:pt>
                <c:pt idx="816">
                  <c:v>78.107074569789674</c:v>
                </c:pt>
                <c:pt idx="817">
                  <c:v>78.202676864244751</c:v>
                </c:pt>
                <c:pt idx="818">
                  <c:v>78.298279158699813</c:v>
                </c:pt>
                <c:pt idx="819">
                  <c:v>78.393881453154876</c:v>
                </c:pt>
                <c:pt idx="820">
                  <c:v>78.489483747609938</c:v>
                </c:pt>
                <c:pt idx="821">
                  <c:v>78.585086042065015</c:v>
                </c:pt>
                <c:pt idx="822">
                  <c:v>78.680688336520078</c:v>
                </c:pt>
                <c:pt idx="823">
                  <c:v>78.77629063097514</c:v>
                </c:pt>
                <c:pt idx="824">
                  <c:v>78.871892925430203</c:v>
                </c:pt>
                <c:pt idx="825">
                  <c:v>78.967495219885279</c:v>
                </c:pt>
                <c:pt idx="826">
                  <c:v>79.063097514340342</c:v>
                </c:pt>
                <c:pt idx="827">
                  <c:v>79.158699808795404</c:v>
                </c:pt>
                <c:pt idx="828">
                  <c:v>79.254302103250467</c:v>
                </c:pt>
                <c:pt idx="829">
                  <c:v>79.349904397705544</c:v>
                </c:pt>
                <c:pt idx="830">
                  <c:v>79.44550669216062</c:v>
                </c:pt>
                <c:pt idx="831">
                  <c:v>79.541108986615683</c:v>
                </c:pt>
                <c:pt idx="832">
                  <c:v>79.636711281070745</c:v>
                </c:pt>
                <c:pt idx="833">
                  <c:v>79.732313575525808</c:v>
                </c:pt>
                <c:pt idx="834">
                  <c:v>79.827915869980885</c:v>
                </c:pt>
                <c:pt idx="835">
                  <c:v>79.923518164435947</c:v>
                </c:pt>
                <c:pt idx="836">
                  <c:v>80.01912045889101</c:v>
                </c:pt>
                <c:pt idx="837">
                  <c:v>80.114722753346086</c:v>
                </c:pt>
                <c:pt idx="838">
                  <c:v>80.210325047801149</c:v>
                </c:pt>
                <c:pt idx="839">
                  <c:v>80.305927342256211</c:v>
                </c:pt>
                <c:pt idx="840">
                  <c:v>80.401529636711274</c:v>
                </c:pt>
                <c:pt idx="841">
                  <c:v>80.497131931166336</c:v>
                </c:pt>
                <c:pt idx="842">
                  <c:v>80.592734225621413</c:v>
                </c:pt>
                <c:pt idx="843">
                  <c:v>80.68833652007649</c:v>
                </c:pt>
                <c:pt idx="844">
                  <c:v>80.783938814531552</c:v>
                </c:pt>
                <c:pt idx="845">
                  <c:v>80.879541108986615</c:v>
                </c:pt>
                <c:pt idx="846">
                  <c:v>80.975143403441692</c:v>
                </c:pt>
                <c:pt idx="847">
                  <c:v>81.070745697896754</c:v>
                </c:pt>
                <c:pt idx="848">
                  <c:v>81.166347992351817</c:v>
                </c:pt>
                <c:pt idx="849">
                  <c:v>81.261950286806879</c:v>
                </c:pt>
                <c:pt idx="850">
                  <c:v>81.357552581261956</c:v>
                </c:pt>
                <c:pt idx="851">
                  <c:v>81.453154875717019</c:v>
                </c:pt>
                <c:pt idx="852">
                  <c:v>81.548757170172081</c:v>
                </c:pt>
                <c:pt idx="853">
                  <c:v>81.644359464627144</c:v>
                </c:pt>
                <c:pt idx="854">
                  <c:v>81.73996175908222</c:v>
                </c:pt>
                <c:pt idx="855">
                  <c:v>81.835564053537283</c:v>
                </c:pt>
                <c:pt idx="856">
                  <c:v>81.93116634799236</c:v>
                </c:pt>
                <c:pt idx="857">
                  <c:v>82.026768642447422</c:v>
                </c:pt>
                <c:pt idx="858">
                  <c:v>82.122370936902485</c:v>
                </c:pt>
                <c:pt idx="859">
                  <c:v>82.217973231357561</c:v>
                </c:pt>
                <c:pt idx="860">
                  <c:v>82.313575525812624</c:v>
                </c:pt>
                <c:pt idx="861">
                  <c:v>82.409177820267686</c:v>
                </c:pt>
                <c:pt idx="862">
                  <c:v>82.504780114722749</c:v>
                </c:pt>
                <c:pt idx="863">
                  <c:v>82.600382409177826</c:v>
                </c:pt>
                <c:pt idx="864">
                  <c:v>82.695984703632888</c:v>
                </c:pt>
                <c:pt idx="865">
                  <c:v>82.791586998087951</c:v>
                </c:pt>
                <c:pt idx="866">
                  <c:v>82.887189292543013</c:v>
                </c:pt>
                <c:pt idx="867">
                  <c:v>82.98279158699809</c:v>
                </c:pt>
                <c:pt idx="868">
                  <c:v>83.078393881453152</c:v>
                </c:pt>
                <c:pt idx="869">
                  <c:v>83.173996175908229</c:v>
                </c:pt>
                <c:pt idx="870">
                  <c:v>83.269598470363292</c:v>
                </c:pt>
                <c:pt idx="871">
                  <c:v>83.365200764818354</c:v>
                </c:pt>
                <c:pt idx="872">
                  <c:v>83.460803059273431</c:v>
                </c:pt>
                <c:pt idx="873">
                  <c:v>83.556405353728493</c:v>
                </c:pt>
                <c:pt idx="874">
                  <c:v>83.652007648183556</c:v>
                </c:pt>
                <c:pt idx="875">
                  <c:v>83.747609942638618</c:v>
                </c:pt>
                <c:pt idx="876">
                  <c:v>83.843212237093695</c:v>
                </c:pt>
                <c:pt idx="877">
                  <c:v>83.938814531548758</c:v>
                </c:pt>
                <c:pt idx="878">
                  <c:v>84.03441682600382</c:v>
                </c:pt>
                <c:pt idx="879">
                  <c:v>84.130019120458883</c:v>
                </c:pt>
                <c:pt idx="880">
                  <c:v>84.225621414913959</c:v>
                </c:pt>
                <c:pt idx="881">
                  <c:v>84.321223709369022</c:v>
                </c:pt>
                <c:pt idx="882">
                  <c:v>84.416826003824099</c:v>
                </c:pt>
                <c:pt idx="883">
                  <c:v>84.512428298279161</c:v>
                </c:pt>
                <c:pt idx="884">
                  <c:v>84.608030592734224</c:v>
                </c:pt>
                <c:pt idx="885">
                  <c:v>84.703632887189301</c:v>
                </c:pt>
                <c:pt idx="886">
                  <c:v>84.799235181644363</c:v>
                </c:pt>
                <c:pt idx="887">
                  <c:v>84.894837476099426</c:v>
                </c:pt>
                <c:pt idx="888">
                  <c:v>84.990439770554488</c:v>
                </c:pt>
                <c:pt idx="889">
                  <c:v>85.086042065009565</c:v>
                </c:pt>
                <c:pt idx="890">
                  <c:v>85.181644359464627</c:v>
                </c:pt>
                <c:pt idx="891">
                  <c:v>85.27724665391969</c:v>
                </c:pt>
                <c:pt idx="892">
                  <c:v>85.372848948374752</c:v>
                </c:pt>
                <c:pt idx="893">
                  <c:v>85.468451242829829</c:v>
                </c:pt>
                <c:pt idx="894">
                  <c:v>85.564053537284892</c:v>
                </c:pt>
                <c:pt idx="895">
                  <c:v>85.659655831739968</c:v>
                </c:pt>
                <c:pt idx="896">
                  <c:v>85.755258126195031</c:v>
                </c:pt>
                <c:pt idx="897">
                  <c:v>85.850860420650093</c:v>
                </c:pt>
                <c:pt idx="898">
                  <c:v>85.94646271510517</c:v>
                </c:pt>
                <c:pt idx="899">
                  <c:v>86.042065009560233</c:v>
                </c:pt>
                <c:pt idx="900">
                  <c:v>86.137667304015295</c:v>
                </c:pt>
                <c:pt idx="901">
                  <c:v>86.233269598470358</c:v>
                </c:pt>
                <c:pt idx="902">
                  <c:v>86.328871892925434</c:v>
                </c:pt>
                <c:pt idx="903">
                  <c:v>86.424474187380497</c:v>
                </c:pt>
                <c:pt idx="904">
                  <c:v>86.520076481835559</c:v>
                </c:pt>
                <c:pt idx="905">
                  <c:v>86.615678776290622</c:v>
                </c:pt>
                <c:pt idx="906">
                  <c:v>86.711281070745699</c:v>
                </c:pt>
                <c:pt idx="907">
                  <c:v>86.806883365200761</c:v>
                </c:pt>
                <c:pt idx="908">
                  <c:v>86.902485659655838</c:v>
                </c:pt>
                <c:pt idx="909">
                  <c:v>86.9980879541109</c:v>
                </c:pt>
                <c:pt idx="910">
                  <c:v>87.093690248565963</c:v>
                </c:pt>
                <c:pt idx="911">
                  <c:v>87.18929254302104</c:v>
                </c:pt>
                <c:pt idx="912">
                  <c:v>87.284894837476102</c:v>
                </c:pt>
                <c:pt idx="913">
                  <c:v>87.380497131931165</c:v>
                </c:pt>
                <c:pt idx="914">
                  <c:v>87.476099426386227</c:v>
                </c:pt>
                <c:pt idx="915">
                  <c:v>87.571701720841304</c:v>
                </c:pt>
                <c:pt idx="916">
                  <c:v>87.667304015296367</c:v>
                </c:pt>
                <c:pt idx="917">
                  <c:v>87.762906309751429</c:v>
                </c:pt>
                <c:pt idx="918">
                  <c:v>87.858508604206492</c:v>
                </c:pt>
                <c:pt idx="919">
                  <c:v>87.954110898661568</c:v>
                </c:pt>
                <c:pt idx="920">
                  <c:v>88.049713193116631</c:v>
                </c:pt>
                <c:pt idx="921">
                  <c:v>88.145315487571708</c:v>
                </c:pt>
                <c:pt idx="922">
                  <c:v>88.24091778202677</c:v>
                </c:pt>
                <c:pt idx="923">
                  <c:v>88.336520076481833</c:v>
                </c:pt>
                <c:pt idx="924">
                  <c:v>88.432122370936909</c:v>
                </c:pt>
                <c:pt idx="925">
                  <c:v>88.527724665391972</c:v>
                </c:pt>
                <c:pt idx="926">
                  <c:v>88.623326959847034</c:v>
                </c:pt>
                <c:pt idx="927">
                  <c:v>88.718929254302097</c:v>
                </c:pt>
                <c:pt idx="928">
                  <c:v>88.814531548757174</c:v>
                </c:pt>
                <c:pt idx="929">
                  <c:v>88.910133843212236</c:v>
                </c:pt>
                <c:pt idx="930">
                  <c:v>89.005736137667299</c:v>
                </c:pt>
                <c:pt idx="931">
                  <c:v>89.101338432122361</c:v>
                </c:pt>
                <c:pt idx="932">
                  <c:v>89.196940726577438</c:v>
                </c:pt>
                <c:pt idx="933">
                  <c:v>89.2925430210325</c:v>
                </c:pt>
                <c:pt idx="934">
                  <c:v>89.388145315487577</c:v>
                </c:pt>
                <c:pt idx="935">
                  <c:v>89.48374760994264</c:v>
                </c:pt>
                <c:pt idx="936">
                  <c:v>89.579349904397702</c:v>
                </c:pt>
                <c:pt idx="937">
                  <c:v>89.674952198852779</c:v>
                </c:pt>
                <c:pt idx="938">
                  <c:v>89.770554493307841</c:v>
                </c:pt>
                <c:pt idx="939">
                  <c:v>89.866156787762904</c:v>
                </c:pt>
                <c:pt idx="940">
                  <c:v>89.961759082217981</c:v>
                </c:pt>
                <c:pt idx="941">
                  <c:v>90.057361376673043</c:v>
                </c:pt>
                <c:pt idx="942">
                  <c:v>90.152963671128106</c:v>
                </c:pt>
                <c:pt idx="943">
                  <c:v>90.248565965583168</c:v>
                </c:pt>
                <c:pt idx="944">
                  <c:v>90.344168260038231</c:v>
                </c:pt>
                <c:pt idx="945">
                  <c:v>90.439770554493307</c:v>
                </c:pt>
                <c:pt idx="946">
                  <c:v>90.53537284894837</c:v>
                </c:pt>
                <c:pt idx="947">
                  <c:v>90.630975143403447</c:v>
                </c:pt>
                <c:pt idx="948">
                  <c:v>90.726577437858509</c:v>
                </c:pt>
                <c:pt idx="949">
                  <c:v>90.822179732313586</c:v>
                </c:pt>
                <c:pt idx="950">
                  <c:v>90.917782026768649</c:v>
                </c:pt>
                <c:pt idx="951">
                  <c:v>91.013384321223711</c:v>
                </c:pt>
                <c:pt idx="952">
                  <c:v>91.108986615678774</c:v>
                </c:pt>
                <c:pt idx="953">
                  <c:v>91.20458891013385</c:v>
                </c:pt>
                <c:pt idx="954">
                  <c:v>91.300191204588913</c:v>
                </c:pt>
                <c:pt idx="955">
                  <c:v>91.395793499043975</c:v>
                </c:pt>
                <c:pt idx="956">
                  <c:v>91.491395793499038</c:v>
                </c:pt>
                <c:pt idx="957">
                  <c:v>91.586998087954115</c:v>
                </c:pt>
                <c:pt idx="958">
                  <c:v>91.682600382409177</c:v>
                </c:pt>
                <c:pt idx="959">
                  <c:v>91.77820267686424</c:v>
                </c:pt>
                <c:pt idx="960">
                  <c:v>91.873804971319302</c:v>
                </c:pt>
                <c:pt idx="961">
                  <c:v>91.969407265774379</c:v>
                </c:pt>
                <c:pt idx="962">
                  <c:v>92.065009560229456</c:v>
                </c:pt>
                <c:pt idx="963">
                  <c:v>92.160611854684518</c:v>
                </c:pt>
                <c:pt idx="964">
                  <c:v>92.256214149139581</c:v>
                </c:pt>
                <c:pt idx="965">
                  <c:v>92.351816443594643</c:v>
                </c:pt>
                <c:pt idx="966">
                  <c:v>92.44741873804972</c:v>
                </c:pt>
                <c:pt idx="967">
                  <c:v>92.543021032504782</c:v>
                </c:pt>
                <c:pt idx="968">
                  <c:v>92.638623326959845</c:v>
                </c:pt>
                <c:pt idx="969">
                  <c:v>92.734225621414907</c:v>
                </c:pt>
                <c:pt idx="970">
                  <c:v>92.829827915869984</c:v>
                </c:pt>
                <c:pt idx="971">
                  <c:v>92.925430210325047</c:v>
                </c:pt>
                <c:pt idx="972">
                  <c:v>93.021032504780109</c:v>
                </c:pt>
                <c:pt idx="973">
                  <c:v>93.116634799235172</c:v>
                </c:pt>
                <c:pt idx="974">
                  <c:v>93.212237093690248</c:v>
                </c:pt>
                <c:pt idx="975">
                  <c:v>93.307839388145325</c:v>
                </c:pt>
                <c:pt idx="976">
                  <c:v>93.403441682600388</c:v>
                </c:pt>
                <c:pt idx="977">
                  <c:v>93.49904397705545</c:v>
                </c:pt>
                <c:pt idx="978">
                  <c:v>93.594646271510513</c:v>
                </c:pt>
                <c:pt idx="979">
                  <c:v>93.690248565965589</c:v>
                </c:pt>
                <c:pt idx="980">
                  <c:v>93.785850860420652</c:v>
                </c:pt>
                <c:pt idx="981">
                  <c:v>93.881453154875715</c:v>
                </c:pt>
                <c:pt idx="982">
                  <c:v>93.977055449330777</c:v>
                </c:pt>
                <c:pt idx="983">
                  <c:v>94.072657743785854</c:v>
                </c:pt>
                <c:pt idx="984">
                  <c:v>94.168260038240916</c:v>
                </c:pt>
                <c:pt idx="985">
                  <c:v>94.263862332695979</c:v>
                </c:pt>
                <c:pt idx="986">
                  <c:v>94.359464627151041</c:v>
                </c:pt>
                <c:pt idx="987">
                  <c:v>94.455066921606118</c:v>
                </c:pt>
                <c:pt idx="988">
                  <c:v>94.550669216061195</c:v>
                </c:pt>
                <c:pt idx="989">
                  <c:v>94.646271510516257</c:v>
                </c:pt>
                <c:pt idx="990">
                  <c:v>94.74187380497132</c:v>
                </c:pt>
                <c:pt idx="991">
                  <c:v>94.837476099426382</c:v>
                </c:pt>
                <c:pt idx="992">
                  <c:v>94.933078393881459</c:v>
                </c:pt>
                <c:pt idx="993">
                  <c:v>95.028680688336522</c:v>
                </c:pt>
                <c:pt idx="994">
                  <c:v>95.124282982791584</c:v>
                </c:pt>
                <c:pt idx="995">
                  <c:v>95.219885277246647</c:v>
                </c:pt>
                <c:pt idx="996">
                  <c:v>95.315487571701723</c:v>
                </c:pt>
                <c:pt idx="997">
                  <c:v>95.411089866156786</c:v>
                </c:pt>
                <c:pt idx="998">
                  <c:v>95.506692160611848</c:v>
                </c:pt>
                <c:pt idx="999">
                  <c:v>95.602294455066911</c:v>
                </c:pt>
                <c:pt idx="1000">
                  <c:v>95.697896749521988</c:v>
                </c:pt>
                <c:pt idx="1001">
                  <c:v>95.793499043977064</c:v>
                </c:pt>
                <c:pt idx="1002">
                  <c:v>95.889101338432127</c:v>
                </c:pt>
                <c:pt idx="1003">
                  <c:v>95.984703632887189</c:v>
                </c:pt>
                <c:pt idx="1004">
                  <c:v>96.080305927342252</c:v>
                </c:pt>
                <c:pt idx="1005">
                  <c:v>96.175908221797329</c:v>
                </c:pt>
                <c:pt idx="1006">
                  <c:v>96.271510516252391</c:v>
                </c:pt>
                <c:pt idx="1007">
                  <c:v>96.367112810707454</c:v>
                </c:pt>
                <c:pt idx="1008">
                  <c:v>96.462715105162516</c:v>
                </c:pt>
                <c:pt idx="1009">
                  <c:v>96.558317399617593</c:v>
                </c:pt>
                <c:pt idx="1010">
                  <c:v>96.653919694072655</c:v>
                </c:pt>
                <c:pt idx="1011">
                  <c:v>96.749521988527718</c:v>
                </c:pt>
                <c:pt idx="1012">
                  <c:v>96.845124282982781</c:v>
                </c:pt>
                <c:pt idx="1013">
                  <c:v>96.940726577437857</c:v>
                </c:pt>
                <c:pt idx="1014">
                  <c:v>97.036328871892934</c:v>
                </c:pt>
                <c:pt idx="1015">
                  <c:v>97.131931166347997</c:v>
                </c:pt>
                <c:pt idx="1016">
                  <c:v>97.227533460803059</c:v>
                </c:pt>
                <c:pt idx="1017">
                  <c:v>97.323135755258122</c:v>
                </c:pt>
                <c:pt idx="1018">
                  <c:v>97.418738049713198</c:v>
                </c:pt>
                <c:pt idx="1019">
                  <c:v>97.514340344168261</c:v>
                </c:pt>
                <c:pt idx="1020">
                  <c:v>97.609942638623323</c:v>
                </c:pt>
                <c:pt idx="1021">
                  <c:v>97.705544933078386</c:v>
                </c:pt>
                <c:pt idx="1022">
                  <c:v>97.801147227533463</c:v>
                </c:pt>
                <c:pt idx="1023">
                  <c:v>97.896749521988525</c:v>
                </c:pt>
                <c:pt idx="1024">
                  <c:v>97.992351816443588</c:v>
                </c:pt>
                <c:pt idx="1025">
                  <c:v>98.08795411089865</c:v>
                </c:pt>
                <c:pt idx="1026">
                  <c:v>98.183556405353727</c:v>
                </c:pt>
                <c:pt idx="1027">
                  <c:v>98.279158699808804</c:v>
                </c:pt>
                <c:pt idx="1028">
                  <c:v>98.374760994263866</c:v>
                </c:pt>
                <c:pt idx="1029">
                  <c:v>98.470363288718929</c:v>
                </c:pt>
                <c:pt idx="1030">
                  <c:v>98.565965583173991</c:v>
                </c:pt>
                <c:pt idx="1031">
                  <c:v>98.661567877629068</c:v>
                </c:pt>
                <c:pt idx="1032">
                  <c:v>98.75717017208413</c:v>
                </c:pt>
                <c:pt idx="1033">
                  <c:v>98.852772466539193</c:v>
                </c:pt>
                <c:pt idx="1034">
                  <c:v>98.948374760994255</c:v>
                </c:pt>
                <c:pt idx="1035">
                  <c:v>99.043977055449332</c:v>
                </c:pt>
                <c:pt idx="1036">
                  <c:v>99.139579349904395</c:v>
                </c:pt>
                <c:pt idx="1037">
                  <c:v>99.235181644359457</c:v>
                </c:pt>
                <c:pt idx="1038">
                  <c:v>99.33078393881452</c:v>
                </c:pt>
                <c:pt idx="1039">
                  <c:v>99.426386233269596</c:v>
                </c:pt>
                <c:pt idx="1040">
                  <c:v>99.521988527724673</c:v>
                </c:pt>
                <c:pt idx="1041">
                  <c:v>99.617590822179736</c:v>
                </c:pt>
                <c:pt idx="1042">
                  <c:v>99.713193116634798</c:v>
                </c:pt>
                <c:pt idx="1043">
                  <c:v>99.808795411089875</c:v>
                </c:pt>
                <c:pt idx="1044">
                  <c:v>99.904397705544937</c:v>
                </c:pt>
                <c:pt idx="1045">
                  <c:v>100</c:v>
                </c:pt>
              </c:numCache>
            </c:numRef>
          </c:xVal>
          <c:yVal>
            <c:numRef>
              <c:f>Sheet1!$A$1:$A$1046</c:f>
              <c:numCache>
                <c:formatCode>General</c:formatCode>
                <c:ptCount val="1046"/>
                <c:pt idx="0">
                  <c:v>0.145342</c:v>
                </c:pt>
                <c:pt idx="1">
                  <c:v>0.185367</c:v>
                </c:pt>
                <c:pt idx="2">
                  <c:v>0.188498</c:v>
                </c:pt>
                <c:pt idx="3">
                  <c:v>0.19142899999999999</c:v>
                </c:pt>
                <c:pt idx="4">
                  <c:v>0.202573</c:v>
                </c:pt>
                <c:pt idx="5">
                  <c:v>0.21061299999999999</c:v>
                </c:pt>
                <c:pt idx="6">
                  <c:v>0.21165300000000001</c:v>
                </c:pt>
                <c:pt idx="7">
                  <c:v>0.229438</c:v>
                </c:pt>
                <c:pt idx="8">
                  <c:v>0.233181</c:v>
                </c:pt>
                <c:pt idx="9">
                  <c:v>0.23514599999999999</c:v>
                </c:pt>
                <c:pt idx="10">
                  <c:v>0.243753</c:v>
                </c:pt>
                <c:pt idx="11">
                  <c:v>0.24551999999999999</c:v>
                </c:pt>
                <c:pt idx="12">
                  <c:v>0.24782899999999999</c:v>
                </c:pt>
                <c:pt idx="13">
                  <c:v>0.26433200000000001</c:v>
                </c:pt>
                <c:pt idx="14">
                  <c:v>0.26433699999999999</c:v>
                </c:pt>
                <c:pt idx="15">
                  <c:v>0.272984</c:v>
                </c:pt>
                <c:pt idx="16">
                  <c:v>0.28502499999999997</c:v>
                </c:pt>
                <c:pt idx="17">
                  <c:v>0.28763699999999998</c:v>
                </c:pt>
                <c:pt idx="18">
                  <c:v>0.29295500000000002</c:v>
                </c:pt>
                <c:pt idx="19">
                  <c:v>0.29631099999999999</c:v>
                </c:pt>
                <c:pt idx="20">
                  <c:v>0.29849199999999998</c:v>
                </c:pt>
                <c:pt idx="21">
                  <c:v>0.29853800000000003</c:v>
                </c:pt>
                <c:pt idx="22">
                  <c:v>0.34942899999999999</c:v>
                </c:pt>
                <c:pt idx="23">
                  <c:v>0.35594799999999999</c:v>
                </c:pt>
                <c:pt idx="24">
                  <c:v>0.36102600000000001</c:v>
                </c:pt>
                <c:pt idx="25">
                  <c:v>0.36472599999999999</c:v>
                </c:pt>
                <c:pt idx="26">
                  <c:v>0.36901200000000001</c:v>
                </c:pt>
                <c:pt idx="27">
                  <c:v>0.370641</c:v>
                </c:pt>
                <c:pt idx="28">
                  <c:v>0.38593699999999997</c:v>
                </c:pt>
                <c:pt idx="29">
                  <c:v>0.39180399999999999</c:v>
                </c:pt>
                <c:pt idx="30">
                  <c:v>0.39379999999999998</c:v>
                </c:pt>
                <c:pt idx="31">
                  <c:v>0.39776499999999998</c:v>
                </c:pt>
                <c:pt idx="32">
                  <c:v>0.40027200000000002</c:v>
                </c:pt>
                <c:pt idx="33">
                  <c:v>0.40104499999999998</c:v>
                </c:pt>
                <c:pt idx="34">
                  <c:v>0.41142899999999999</c:v>
                </c:pt>
                <c:pt idx="35">
                  <c:v>0.41474699999999998</c:v>
                </c:pt>
                <c:pt idx="36">
                  <c:v>0.42405500000000002</c:v>
                </c:pt>
                <c:pt idx="37">
                  <c:v>0.42755300000000002</c:v>
                </c:pt>
                <c:pt idx="38">
                  <c:v>0.42773699999999998</c:v>
                </c:pt>
                <c:pt idx="39">
                  <c:v>0.43044199999999999</c:v>
                </c:pt>
                <c:pt idx="40">
                  <c:v>0.43077900000000002</c:v>
                </c:pt>
                <c:pt idx="41">
                  <c:v>0.43541299999999999</c:v>
                </c:pt>
                <c:pt idx="42">
                  <c:v>0.44019200000000003</c:v>
                </c:pt>
                <c:pt idx="43">
                  <c:v>0.44217499999999998</c:v>
                </c:pt>
                <c:pt idx="44">
                  <c:v>0.44627299999999998</c:v>
                </c:pt>
                <c:pt idx="45">
                  <c:v>0.44797100000000001</c:v>
                </c:pt>
                <c:pt idx="46">
                  <c:v>0.45100800000000002</c:v>
                </c:pt>
                <c:pt idx="47">
                  <c:v>0.45116000000000001</c:v>
                </c:pt>
                <c:pt idx="48">
                  <c:v>0.45253500000000002</c:v>
                </c:pt>
                <c:pt idx="49">
                  <c:v>0.45460899999999999</c:v>
                </c:pt>
                <c:pt idx="50">
                  <c:v>0.45548899999999998</c:v>
                </c:pt>
                <c:pt idx="51">
                  <c:v>0.45686599999999999</c:v>
                </c:pt>
                <c:pt idx="52">
                  <c:v>0.466997</c:v>
                </c:pt>
                <c:pt idx="53">
                  <c:v>0.46988400000000002</c:v>
                </c:pt>
                <c:pt idx="54">
                  <c:v>0.47839399999999999</c:v>
                </c:pt>
                <c:pt idx="55">
                  <c:v>0.479487</c:v>
                </c:pt>
                <c:pt idx="56">
                  <c:v>0.49069699999999999</c:v>
                </c:pt>
                <c:pt idx="57">
                  <c:v>0.49680400000000002</c:v>
                </c:pt>
                <c:pt idx="58">
                  <c:v>0.49954700000000002</c:v>
                </c:pt>
                <c:pt idx="59">
                  <c:v>0.50287899999999996</c:v>
                </c:pt>
                <c:pt idx="60">
                  <c:v>0.50364100000000001</c:v>
                </c:pt>
                <c:pt idx="61">
                  <c:v>0.50531899999999996</c:v>
                </c:pt>
                <c:pt idx="62">
                  <c:v>0.50677700000000003</c:v>
                </c:pt>
                <c:pt idx="63">
                  <c:v>0.50677899999999998</c:v>
                </c:pt>
                <c:pt idx="64">
                  <c:v>0.50756999999999997</c:v>
                </c:pt>
                <c:pt idx="65">
                  <c:v>0.51002800000000004</c:v>
                </c:pt>
                <c:pt idx="66">
                  <c:v>0.51247399999999999</c:v>
                </c:pt>
                <c:pt idx="67">
                  <c:v>0.51359699999999997</c:v>
                </c:pt>
                <c:pt idx="68">
                  <c:v>0.51452200000000003</c:v>
                </c:pt>
                <c:pt idx="69">
                  <c:v>0.51525799999999999</c:v>
                </c:pt>
                <c:pt idx="70">
                  <c:v>0.51531099999999996</c:v>
                </c:pt>
                <c:pt idx="71">
                  <c:v>0.51574200000000003</c:v>
                </c:pt>
                <c:pt idx="72">
                  <c:v>0.517181</c:v>
                </c:pt>
                <c:pt idx="73">
                  <c:v>0.51883500000000005</c:v>
                </c:pt>
                <c:pt idx="74">
                  <c:v>0.52015199999999995</c:v>
                </c:pt>
                <c:pt idx="75">
                  <c:v>0.52049699999999999</c:v>
                </c:pt>
                <c:pt idx="76">
                  <c:v>0.52159900000000003</c:v>
                </c:pt>
                <c:pt idx="77">
                  <c:v>0.52246199999999998</c:v>
                </c:pt>
                <c:pt idx="78">
                  <c:v>0.52385300000000001</c:v>
                </c:pt>
                <c:pt idx="79">
                  <c:v>0.52392499999999997</c:v>
                </c:pt>
                <c:pt idx="80">
                  <c:v>0.52418699999999996</c:v>
                </c:pt>
                <c:pt idx="81">
                  <c:v>0.52478800000000003</c:v>
                </c:pt>
                <c:pt idx="82">
                  <c:v>0.52487499999999998</c:v>
                </c:pt>
                <c:pt idx="83">
                  <c:v>0.52509899999999998</c:v>
                </c:pt>
                <c:pt idx="84">
                  <c:v>0.527088</c:v>
                </c:pt>
                <c:pt idx="85">
                  <c:v>0.52836300000000003</c:v>
                </c:pt>
                <c:pt idx="86">
                  <c:v>0.52853099999999997</c:v>
                </c:pt>
                <c:pt idx="87">
                  <c:v>0.53207000000000004</c:v>
                </c:pt>
                <c:pt idx="88">
                  <c:v>0.53234300000000001</c:v>
                </c:pt>
                <c:pt idx="89">
                  <c:v>0.53267100000000001</c:v>
                </c:pt>
                <c:pt idx="90">
                  <c:v>0.53441300000000003</c:v>
                </c:pt>
                <c:pt idx="91">
                  <c:v>0.53486400000000001</c:v>
                </c:pt>
                <c:pt idx="92">
                  <c:v>0.53513100000000002</c:v>
                </c:pt>
                <c:pt idx="93">
                  <c:v>0.53654299999999999</c:v>
                </c:pt>
                <c:pt idx="94">
                  <c:v>0.53714399999999995</c:v>
                </c:pt>
                <c:pt idx="95">
                  <c:v>0.53782700000000006</c:v>
                </c:pt>
                <c:pt idx="96">
                  <c:v>0.53799200000000003</c:v>
                </c:pt>
                <c:pt idx="97">
                  <c:v>0.53805899999999995</c:v>
                </c:pt>
                <c:pt idx="98">
                  <c:v>0.53941399999999995</c:v>
                </c:pt>
                <c:pt idx="99">
                  <c:v>0.53968799999999995</c:v>
                </c:pt>
                <c:pt idx="100">
                  <c:v>0.54008800000000001</c:v>
                </c:pt>
                <c:pt idx="101">
                  <c:v>0.54272100000000001</c:v>
                </c:pt>
                <c:pt idx="102">
                  <c:v>0.54432400000000003</c:v>
                </c:pt>
                <c:pt idx="103">
                  <c:v>0.54465200000000003</c:v>
                </c:pt>
                <c:pt idx="104">
                  <c:v>0.54619499999999999</c:v>
                </c:pt>
                <c:pt idx="105">
                  <c:v>0.54672900000000002</c:v>
                </c:pt>
                <c:pt idx="106">
                  <c:v>0.54696800000000001</c:v>
                </c:pt>
                <c:pt idx="107">
                  <c:v>0.54718199999999995</c:v>
                </c:pt>
                <c:pt idx="108">
                  <c:v>0.54763799999999996</c:v>
                </c:pt>
                <c:pt idx="109">
                  <c:v>0.55093599999999998</c:v>
                </c:pt>
                <c:pt idx="110">
                  <c:v>0.55188300000000001</c:v>
                </c:pt>
                <c:pt idx="111">
                  <c:v>0.55278499999999997</c:v>
                </c:pt>
                <c:pt idx="112">
                  <c:v>0.55358499999999999</c:v>
                </c:pt>
                <c:pt idx="113">
                  <c:v>0.55417700000000003</c:v>
                </c:pt>
                <c:pt idx="114">
                  <c:v>0.55818500000000004</c:v>
                </c:pt>
                <c:pt idx="115">
                  <c:v>0.56606000000000001</c:v>
                </c:pt>
                <c:pt idx="116">
                  <c:v>0.56625400000000004</c:v>
                </c:pt>
                <c:pt idx="117">
                  <c:v>0.574577</c:v>
                </c:pt>
                <c:pt idx="118">
                  <c:v>0.58109</c:v>
                </c:pt>
                <c:pt idx="119">
                  <c:v>0.58493499999999998</c:v>
                </c:pt>
                <c:pt idx="120">
                  <c:v>0.58594599999999997</c:v>
                </c:pt>
                <c:pt idx="121">
                  <c:v>0.59270999999999996</c:v>
                </c:pt>
                <c:pt idx="122">
                  <c:v>0.59952499999999997</c:v>
                </c:pt>
                <c:pt idx="123">
                  <c:v>0.60810200000000003</c:v>
                </c:pt>
                <c:pt idx="124">
                  <c:v>0.60959300000000005</c:v>
                </c:pt>
                <c:pt idx="125">
                  <c:v>0.61241199999999996</c:v>
                </c:pt>
                <c:pt idx="126">
                  <c:v>0.61946500000000004</c:v>
                </c:pt>
                <c:pt idx="127">
                  <c:v>0.623228</c:v>
                </c:pt>
                <c:pt idx="128">
                  <c:v>0.62503399999999998</c:v>
                </c:pt>
                <c:pt idx="129">
                  <c:v>0.62980999999999998</c:v>
                </c:pt>
                <c:pt idx="130">
                  <c:v>0.63294399999999995</c:v>
                </c:pt>
                <c:pt idx="131">
                  <c:v>0.63373400000000002</c:v>
                </c:pt>
                <c:pt idx="132">
                  <c:v>0.63927</c:v>
                </c:pt>
                <c:pt idx="133">
                  <c:v>0.64061999999999997</c:v>
                </c:pt>
                <c:pt idx="134">
                  <c:v>0.64097400000000004</c:v>
                </c:pt>
                <c:pt idx="135">
                  <c:v>0.64247799999999999</c:v>
                </c:pt>
                <c:pt idx="136">
                  <c:v>0.64429800000000004</c:v>
                </c:pt>
                <c:pt idx="137">
                  <c:v>0.64570300000000003</c:v>
                </c:pt>
                <c:pt idx="138">
                  <c:v>0.64995899999999995</c:v>
                </c:pt>
                <c:pt idx="139">
                  <c:v>0.65118900000000002</c:v>
                </c:pt>
                <c:pt idx="140">
                  <c:v>0.65480899999999997</c:v>
                </c:pt>
                <c:pt idx="141">
                  <c:v>0.65543899999999999</c:v>
                </c:pt>
                <c:pt idx="142">
                  <c:v>0.65714399999999995</c:v>
                </c:pt>
                <c:pt idx="143">
                  <c:v>0.65717599999999998</c:v>
                </c:pt>
                <c:pt idx="144">
                  <c:v>0.65981299999999998</c:v>
                </c:pt>
                <c:pt idx="145">
                  <c:v>0.66071599999999997</c:v>
                </c:pt>
                <c:pt idx="146">
                  <c:v>0.66191599999999995</c:v>
                </c:pt>
                <c:pt idx="147">
                  <c:v>0.66780700000000004</c:v>
                </c:pt>
                <c:pt idx="148">
                  <c:v>0.66988700000000001</c:v>
                </c:pt>
                <c:pt idx="149">
                  <c:v>0.67164900000000005</c:v>
                </c:pt>
                <c:pt idx="150">
                  <c:v>0.67473899999999998</c:v>
                </c:pt>
                <c:pt idx="151">
                  <c:v>0.67575799999999997</c:v>
                </c:pt>
                <c:pt idx="152">
                  <c:v>0.67796999999999996</c:v>
                </c:pt>
                <c:pt idx="153">
                  <c:v>0.67880799999999997</c:v>
                </c:pt>
                <c:pt idx="154">
                  <c:v>0.679844</c:v>
                </c:pt>
                <c:pt idx="155">
                  <c:v>0.680871</c:v>
                </c:pt>
                <c:pt idx="156">
                  <c:v>0.68257800000000002</c:v>
                </c:pt>
                <c:pt idx="157">
                  <c:v>0.68296500000000004</c:v>
                </c:pt>
                <c:pt idx="158">
                  <c:v>0.68315599999999999</c:v>
                </c:pt>
                <c:pt idx="159">
                  <c:v>0.68407499999999999</c:v>
                </c:pt>
                <c:pt idx="160">
                  <c:v>0.68782200000000004</c:v>
                </c:pt>
                <c:pt idx="161">
                  <c:v>0.68907700000000005</c:v>
                </c:pt>
                <c:pt idx="162">
                  <c:v>0.69041200000000003</c:v>
                </c:pt>
                <c:pt idx="163">
                  <c:v>0.690469</c:v>
                </c:pt>
                <c:pt idx="164">
                  <c:v>0.69088700000000003</c:v>
                </c:pt>
                <c:pt idx="165">
                  <c:v>0.69432700000000003</c:v>
                </c:pt>
                <c:pt idx="166">
                  <c:v>0.69449700000000003</c:v>
                </c:pt>
                <c:pt idx="167">
                  <c:v>0.70243299999999997</c:v>
                </c:pt>
                <c:pt idx="168">
                  <c:v>0.70362499999999994</c:v>
                </c:pt>
                <c:pt idx="169">
                  <c:v>0.70427300000000004</c:v>
                </c:pt>
                <c:pt idx="170">
                  <c:v>0.70643699999999998</c:v>
                </c:pt>
                <c:pt idx="171">
                  <c:v>0.70852300000000001</c:v>
                </c:pt>
                <c:pt idx="172">
                  <c:v>0.70900700000000005</c:v>
                </c:pt>
                <c:pt idx="173">
                  <c:v>0.71313099999999996</c:v>
                </c:pt>
                <c:pt idx="174">
                  <c:v>0.715951</c:v>
                </c:pt>
                <c:pt idx="175">
                  <c:v>0.71611499999999995</c:v>
                </c:pt>
                <c:pt idx="176">
                  <c:v>0.71674599999999999</c:v>
                </c:pt>
                <c:pt idx="177">
                  <c:v>0.72403399999999996</c:v>
                </c:pt>
                <c:pt idx="178">
                  <c:v>0.72416400000000003</c:v>
                </c:pt>
                <c:pt idx="179">
                  <c:v>0.72497199999999995</c:v>
                </c:pt>
                <c:pt idx="180">
                  <c:v>0.72519400000000001</c:v>
                </c:pt>
                <c:pt idx="181">
                  <c:v>0.72674000000000005</c:v>
                </c:pt>
                <c:pt idx="182">
                  <c:v>0.72746900000000003</c:v>
                </c:pt>
                <c:pt idx="183">
                  <c:v>0.72916499999999995</c:v>
                </c:pt>
                <c:pt idx="184">
                  <c:v>0.73182999999999998</c:v>
                </c:pt>
                <c:pt idx="185">
                  <c:v>0.73299099999999995</c:v>
                </c:pt>
                <c:pt idx="186">
                  <c:v>0.73389300000000002</c:v>
                </c:pt>
                <c:pt idx="187">
                  <c:v>0.73446599999999995</c:v>
                </c:pt>
                <c:pt idx="188">
                  <c:v>0.73509400000000003</c:v>
                </c:pt>
                <c:pt idx="189">
                  <c:v>0.736043</c:v>
                </c:pt>
                <c:pt idx="190">
                  <c:v>0.73949299999999996</c:v>
                </c:pt>
                <c:pt idx="191">
                  <c:v>0.74219100000000005</c:v>
                </c:pt>
                <c:pt idx="192">
                  <c:v>0.74368900000000004</c:v>
                </c:pt>
                <c:pt idx="193">
                  <c:v>0.74626000000000003</c:v>
                </c:pt>
                <c:pt idx="194">
                  <c:v>0.74802199999999996</c:v>
                </c:pt>
                <c:pt idx="195">
                  <c:v>0.74831300000000001</c:v>
                </c:pt>
                <c:pt idx="196">
                  <c:v>0.755583</c:v>
                </c:pt>
                <c:pt idx="197">
                  <c:v>0.75793100000000002</c:v>
                </c:pt>
                <c:pt idx="198">
                  <c:v>0.76127299999999998</c:v>
                </c:pt>
                <c:pt idx="199">
                  <c:v>0.76130299999999995</c:v>
                </c:pt>
                <c:pt idx="200">
                  <c:v>0.76241300000000001</c:v>
                </c:pt>
                <c:pt idx="201">
                  <c:v>0.76608299999999996</c:v>
                </c:pt>
                <c:pt idx="202">
                  <c:v>0.76627500000000004</c:v>
                </c:pt>
                <c:pt idx="203">
                  <c:v>0.767073</c:v>
                </c:pt>
                <c:pt idx="204">
                  <c:v>0.76853899999999997</c:v>
                </c:pt>
                <c:pt idx="205">
                  <c:v>0.77020200000000005</c:v>
                </c:pt>
                <c:pt idx="206">
                  <c:v>0.77233700000000005</c:v>
                </c:pt>
                <c:pt idx="207">
                  <c:v>0.77728600000000003</c:v>
                </c:pt>
                <c:pt idx="208">
                  <c:v>0.78543499999999999</c:v>
                </c:pt>
                <c:pt idx="209">
                  <c:v>0.78544800000000004</c:v>
                </c:pt>
                <c:pt idx="210">
                  <c:v>0.78984699999999997</c:v>
                </c:pt>
                <c:pt idx="211">
                  <c:v>0.78984799999999999</c:v>
                </c:pt>
                <c:pt idx="212">
                  <c:v>0.79652999999999996</c:v>
                </c:pt>
                <c:pt idx="213">
                  <c:v>0.80037400000000003</c:v>
                </c:pt>
                <c:pt idx="214">
                  <c:v>0.80269100000000004</c:v>
                </c:pt>
                <c:pt idx="215">
                  <c:v>0.80363799999999996</c:v>
                </c:pt>
                <c:pt idx="216">
                  <c:v>0.80455399999999999</c:v>
                </c:pt>
                <c:pt idx="217">
                  <c:v>0.80657599999999996</c:v>
                </c:pt>
                <c:pt idx="218">
                  <c:v>0.81042700000000001</c:v>
                </c:pt>
                <c:pt idx="219">
                  <c:v>0.81110000000000004</c:v>
                </c:pt>
                <c:pt idx="220">
                  <c:v>0.81583399999999995</c:v>
                </c:pt>
                <c:pt idx="221">
                  <c:v>0.81596800000000003</c:v>
                </c:pt>
                <c:pt idx="222">
                  <c:v>0.81795099999999998</c:v>
                </c:pt>
                <c:pt idx="223">
                  <c:v>0.818218</c:v>
                </c:pt>
                <c:pt idx="224">
                  <c:v>0.81943299999999997</c:v>
                </c:pt>
                <c:pt idx="225">
                  <c:v>0.81985600000000003</c:v>
                </c:pt>
                <c:pt idx="226">
                  <c:v>0.82095399999999996</c:v>
                </c:pt>
                <c:pt idx="227">
                  <c:v>0.82134700000000005</c:v>
                </c:pt>
                <c:pt idx="228">
                  <c:v>0.82492399999999999</c:v>
                </c:pt>
                <c:pt idx="229">
                  <c:v>0.82853200000000005</c:v>
                </c:pt>
                <c:pt idx="230">
                  <c:v>0.82866700000000004</c:v>
                </c:pt>
                <c:pt idx="231">
                  <c:v>0.82986199999999999</c:v>
                </c:pt>
                <c:pt idx="232">
                  <c:v>0.83279199999999998</c:v>
                </c:pt>
                <c:pt idx="233">
                  <c:v>0.83420700000000003</c:v>
                </c:pt>
                <c:pt idx="234">
                  <c:v>0.83844600000000002</c:v>
                </c:pt>
                <c:pt idx="235">
                  <c:v>0.83971499999999999</c:v>
                </c:pt>
                <c:pt idx="236">
                  <c:v>0.84383900000000001</c:v>
                </c:pt>
                <c:pt idx="237">
                  <c:v>0.84497999999999995</c:v>
                </c:pt>
                <c:pt idx="238">
                  <c:v>0.84563600000000005</c:v>
                </c:pt>
                <c:pt idx="239">
                  <c:v>0.848387</c:v>
                </c:pt>
                <c:pt idx="240">
                  <c:v>0.85045999999999999</c:v>
                </c:pt>
                <c:pt idx="241">
                  <c:v>0.85079800000000005</c:v>
                </c:pt>
                <c:pt idx="242">
                  <c:v>0.85156200000000004</c:v>
                </c:pt>
                <c:pt idx="243">
                  <c:v>0.85361699999999996</c:v>
                </c:pt>
                <c:pt idx="244">
                  <c:v>0.85396300000000003</c:v>
                </c:pt>
                <c:pt idx="245">
                  <c:v>0.85470500000000005</c:v>
                </c:pt>
                <c:pt idx="246">
                  <c:v>0.855101</c:v>
                </c:pt>
                <c:pt idx="247">
                  <c:v>0.857039</c:v>
                </c:pt>
                <c:pt idx="248">
                  <c:v>0.86025099999999999</c:v>
                </c:pt>
                <c:pt idx="249">
                  <c:v>0.86202800000000002</c:v>
                </c:pt>
                <c:pt idx="250">
                  <c:v>0.86270000000000002</c:v>
                </c:pt>
                <c:pt idx="251">
                  <c:v>0.86380699999999999</c:v>
                </c:pt>
                <c:pt idx="252">
                  <c:v>0.86381799999999997</c:v>
                </c:pt>
                <c:pt idx="253">
                  <c:v>0.86628099999999997</c:v>
                </c:pt>
                <c:pt idx="254">
                  <c:v>0.86664600000000003</c:v>
                </c:pt>
                <c:pt idx="255">
                  <c:v>0.86713700000000005</c:v>
                </c:pt>
                <c:pt idx="256">
                  <c:v>0.86990299999999998</c:v>
                </c:pt>
                <c:pt idx="257">
                  <c:v>0.872367</c:v>
                </c:pt>
                <c:pt idx="258">
                  <c:v>0.87278299999999998</c:v>
                </c:pt>
                <c:pt idx="259">
                  <c:v>0.87340499999999999</c:v>
                </c:pt>
                <c:pt idx="260">
                  <c:v>0.87387499999999996</c:v>
                </c:pt>
                <c:pt idx="261">
                  <c:v>0.87509899999999996</c:v>
                </c:pt>
                <c:pt idx="262">
                  <c:v>0.87517599999999995</c:v>
                </c:pt>
                <c:pt idx="263">
                  <c:v>0.87540700000000005</c:v>
                </c:pt>
                <c:pt idx="264">
                  <c:v>0.87595699999999999</c:v>
                </c:pt>
                <c:pt idx="265">
                  <c:v>0.87762499999999999</c:v>
                </c:pt>
                <c:pt idx="266">
                  <c:v>0.87778199999999995</c:v>
                </c:pt>
                <c:pt idx="267">
                  <c:v>0.87932500000000002</c:v>
                </c:pt>
                <c:pt idx="268">
                  <c:v>0.87940600000000002</c:v>
                </c:pt>
                <c:pt idx="269">
                  <c:v>0.88121899999999997</c:v>
                </c:pt>
                <c:pt idx="270">
                  <c:v>0.88195100000000004</c:v>
                </c:pt>
                <c:pt idx="271">
                  <c:v>0.88444599999999995</c:v>
                </c:pt>
                <c:pt idx="272">
                  <c:v>0.88904000000000005</c:v>
                </c:pt>
                <c:pt idx="273">
                  <c:v>0.89005900000000004</c:v>
                </c:pt>
                <c:pt idx="274">
                  <c:v>0.89123300000000005</c:v>
                </c:pt>
                <c:pt idx="275">
                  <c:v>0.89135900000000001</c:v>
                </c:pt>
                <c:pt idx="276">
                  <c:v>0.89642500000000003</c:v>
                </c:pt>
                <c:pt idx="277">
                  <c:v>0.89736800000000005</c:v>
                </c:pt>
                <c:pt idx="278">
                  <c:v>0.89786100000000002</c:v>
                </c:pt>
                <c:pt idx="279">
                  <c:v>0.90576900000000005</c:v>
                </c:pt>
                <c:pt idx="280">
                  <c:v>0.91509099999999999</c:v>
                </c:pt>
                <c:pt idx="281">
                  <c:v>0.920655</c:v>
                </c:pt>
                <c:pt idx="282">
                  <c:v>0.92251000000000005</c:v>
                </c:pt>
                <c:pt idx="283">
                  <c:v>0.92535999999999996</c:v>
                </c:pt>
                <c:pt idx="284">
                  <c:v>0.92845500000000003</c:v>
                </c:pt>
                <c:pt idx="285">
                  <c:v>0.93175600000000003</c:v>
                </c:pt>
                <c:pt idx="286">
                  <c:v>0.93315999999999999</c:v>
                </c:pt>
                <c:pt idx="287">
                  <c:v>0.93843100000000002</c:v>
                </c:pt>
                <c:pt idx="288">
                  <c:v>0.93951399999999996</c:v>
                </c:pt>
                <c:pt idx="289">
                  <c:v>0.94095300000000004</c:v>
                </c:pt>
                <c:pt idx="290">
                  <c:v>0.94616599999999995</c:v>
                </c:pt>
                <c:pt idx="291">
                  <c:v>0.94682200000000005</c:v>
                </c:pt>
                <c:pt idx="292">
                  <c:v>0.95145400000000002</c:v>
                </c:pt>
                <c:pt idx="293">
                  <c:v>0.95507500000000001</c:v>
                </c:pt>
                <c:pt idx="294">
                  <c:v>0.95576499999999998</c:v>
                </c:pt>
                <c:pt idx="295">
                  <c:v>0.96223700000000001</c:v>
                </c:pt>
                <c:pt idx="296">
                  <c:v>0.962897</c:v>
                </c:pt>
                <c:pt idx="297">
                  <c:v>0.96290100000000001</c:v>
                </c:pt>
                <c:pt idx="298">
                  <c:v>0.963368</c:v>
                </c:pt>
                <c:pt idx="299">
                  <c:v>0.96754700000000005</c:v>
                </c:pt>
                <c:pt idx="300">
                  <c:v>0.968615</c:v>
                </c:pt>
                <c:pt idx="301">
                  <c:v>0.96952499999999997</c:v>
                </c:pt>
                <c:pt idx="302">
                  <c:v>0.97040199999999999</c:v>
                </c:pt>
                <c:pt idx="303">
                  <c:v>0.97256600000000004</c:v>
                </c:pt>
                <c:pt idx="304">
                  <c:v>0.97404999999999997</c:v>
                </c:pt>
                <c:pt idx="305">
                  <c:v>0.97693399999999997</c:v>
                </c:pt>
                <c:pt idx="306">
                  <c:v>0.978182</c:v>
                </c:pt>
                <c:pt idx="307">
                  <c:v>0.98407</c:v>
                </c:pt>
                <c:pt idx="308">
                  <c:v>0.98603200000000002</c:v>
                </c:pt>
                <c:pt idx="309">
                  <c:v>1.0009410000000001</c:v>
                </c:pt>
                <c:pt idx="310">
                  <c:v>1.0033449999999999</c:v>
                </c:pt>
                <c:pt idx="311">
                  <c:v>1.0153650000000001</c:v>
                </c:pt>
                <c:pt idx="312">
                  <c:v>1.01919</c:v>
                </c:pt>
                <c:pt idx="313">
                  <c:v>1.032845</c:v>
                </c:pt>
                <c:pt idx="314">
                  <c:v>1.038683</c:v>
                </c:pt>
                <c:pt idx="315">
                  <c:v>1.042176</c:v>
                </c:pt>
                <c:pt idx="316">
                  <c:v>1.0452570000000001</c:v>
                </c:pt>
                <c:pt idx="317">
                  <c:v>1.045739</c:v>
                </c:pt>
                <c:pt idx="318">
                  <c:v>1.055774</c:v>
                </c:pt>
                <c:pt idx="319">
                  <c:v>1.081132</c:v>
                </c:pt>
                <c:pt idx="320">
                  <c:v>1.086716</c:v>
                </c:pt>
                <c:pt idx="321">
                  <c:v>1.09467</c:v>
                </c:pt>
                <c:pt idx="322">
                  <c:v>1.096573</c:v>
                </c:pt>
                <c:pt idx="323">
                  <c:v>1.098115</c:v>
                </c:pt>
                <c:pt idx="324">
                  <c:v>1.129996</c:v>
                </c:pt>
                <c:pt idx="325">
                  <c:v>1.145772</c:v>
                </c:pt>
                <c:pt idx="326">
                  <c:v>1.158606</c:v>
                </c:pt>
                <c:pt idx="327">
                  <c:v>1.1593230000000001</c:v>
                </c:pt>
                <c:pt idx="328">
                  <c:v>1.165483</c:v>
                </c:pt>
                <c:pt idx="329">
                  <c:v>1.175246</c:v>
                </c:pt>
                <c:pt idx="330">
                  <c:v>1.1929670000000001</c:v>
                </c:pt>
                <c:pt idx="331">
                  <c:v>1.194814</c:v>
                </c:pt>
                <c:pt idx="332">
                  <c:v>1.2041759999999999</c:v>
                </c:pt>
                <c:pt idx="333">
                  <c:v>1.2047779999999999</c:v>
                </c:pt>
                <c:pt idx="334">
                  <c:v>1.211114</c:v>
                </c:pt>
                <c:pt idx="335">
                  <c:v>1.213322</c:v>
                </c:pt>
                <c:pt idx="336">
                  <c:v>1.2175830000000001</c:v>
                </c:pt>
                <c:pt idx="337">
                  <c:v>1.2221850000000001</c:v>
                </c:pt>
                <c:pt idx="338">
                  <c:v>1.2230289999999999</c:v>
                </c:pt>
                <c:pt idx="339">
                  <c:v>1.225236</c:v>
                </c:pt>
                <c:pt idx="340">
                  <c:v>1.23743</c:v>
                </c:pt>
                <c:pt idx="341">
                  <c:v>1.2396560000000001</c:v>
                </c:pt>
                <c:pt idx="342">
                  <c:v>1.2398610000000001</c:v>
                </c:pt>
                <c:pt idx="343">
                  <c:v>1.2411220000000001</c:v>
                </c:pt>
                <c:pt idx="344">
                  <c:v>1.250453</c:v>
                </c:pt>
                <c:pt idx="345">
                  <c:v>1.2535369999999999</c:v>
                </c:pt>
                <c:pt idx="346">
                  <c:v>1.257525</c:v>
                </c:pt>
                <c:pt idx="347">
                  <c:v>1.258562</c:v>
                </c:pt>
                <c:pt idx="348">
                  <c:v>1.2596879999999999</c:v>
                </c:pt>
                <c:pt idx="349">
                  <c:v>1.2608630000000001</c:v>
                </c:pt>
                <c:pt idx="350">
                  <c:v>1.26292</c:v>
                </c:pt>
                <c:pt idx="351">
                  <c:v>1.2643580000000001</c:v>
                </c:pt>
                <c:pt idx="352">
                  <c:v>1.265757</c:v>
                </c:pt>
                <c:pt idx="353">
                  <c:v>1.2700979999999999</c:v>
                </c:pt>
                <c:pt idx="354">
                  <c:v>1.2769680000000001</c:v>
                </c:pt>
                <c:pt idx="355">
                  <c:v>1.278378</c:v>
                </c:pt>
                <c:pt idx="356">
                  <c:v>1.2796730000000001</c:v>
                </c:pt>
                <c:pt idx="357">
                  <c:v>1.280708</c:v>
                </c:pt>
                <c:pt idx="358">
                  <c:v>1.2834890000000001</c:v>
                </c:pt>
                <c:pt idx="359">
                  <c:v>1.2850250000000001</c:v>
                </c:pt>
                <c:pt idx="360">
                  <c:v>1.2858830000000001</c:v>
                </c:pt>
                <c:pt idx="361">
                  <c:v>1.2873349999999999</c:v>
                </c:pt>
                <c:pt idx="362">
                  <c:v>1.290519</c:v>
                </c:pt>
                <c:pt idx="363">
                  <c:v>1.297979</c:v>
                </c:pt>
                <c:pt idx="364">
                  <c:v>1.3055840000000001</c:v>
                </c:pt>
                <c:pt idx="365">
                  <c:v>1.310214</c:v>
                </c:pt>
                <c:pt idx="366">
                  <c:v>1.316325</c:v>
                </c:pt>
                <c:pt idx="367">
                  <c:v>1.33447</c:v>
                </c:pt>
                <c:pt idx="368">
                  <c:v>1.334751</c:v>
                </c:pt>
                <c:pt idx="369">
                  <c:v>1.3375280000000001</c:v>
                </c:pt>
                <c:pt idx="370">
                  <c:v>1.3501939999999999</c:v>
                </c:pt>
                <c:pt idx="371">
                  <c:v>1.3517349999999999</c:v>
                </c:pt>
                <c:pt idx="372">
                  <c:v>1.3520190000000001</c:v>
                </c:pt>
                <c:pt idx="373">
                  <c:v>1.3546769999999999</c:v>
                </c:pt>
                <c:pt idx="374">
                  <c:v>1.3547720000000001</c:v>
                </c:pt>
                <c:pt idx="375">
                  <c:v>1.357119</c:v>
                </c:pt>
                <c:pt idx="376">
                  <c:v>1.357307</c:v>
                </c:pt>
                <c:pt idx="377">
                  <c:v>1.3582730000000001</c:v>
                </c:pt>
                <c:pt idx="378">
                  <c:v>1.3658189999999999</c:v>
                </c:pt>
                <c:pt idx="379">
                  <c:v>1.3659809999999999</c:v>
                </c:pt>
                <c:pt idx="380">
                  <c:v>1.367937</c:v>
                </c:pt>
                <c:pt idx="381">
                  <c:v>1.36879</c:v>
                </c:pt>
                <c:pt idx="382">
                  <c:v>1.3739980000000001</c:v>
                </c:pt>
                <c:pt idx="383">
                  <c:v>1.3750899999999999</c:v>
                </c:pt>
                <c:pt idx="384">
                  <c:v>1.37714</c:v>
                </c:pt>
                <c:pt idx="385">
                  <c:v>1.3873</c:v>
                </c:pt>
                <c:pt idx="386">
                  <c:v>1.390104</c:v>
                </c:pt>
                <c:pt idx="387">
                  <c:v>1.3994120000000001</c:v>
                </c:pt>
                <c:pt idx="388">
                  <c:v>1.4002969999999999</c:v>
                </c:pt>
                <c:pt idx="389">
                  <c:v>1.401969</c:v>
                </c:pt>
                <c:pt idx="390">
                  <c:v>1.408361</c:v>
                </c:pt>
                <c:pt idx="391">
                  <c:v>1.408447</c:v>
                </c:pt>
                <c:pt idx="392">
                  <c:v>1.4100729999999999</c:v>
                </c:pt>
                <c:pt idx="393">
                  <c:v>1.4111800000000001</c:v>
                </c:pt>
                <c:pt idx="394">
                  <c:v>1.413951</c:v>
                </c:pt>
                <c:pt idx="395">
                  <c:v>1.415089</c:v>
                </c:pt>
                <c:pt idx="396">
                  <c:v>1.4164129999999999</c:v>
                </c:pt>
                <c:pt idx="397">
                  <c:v>1.4165589999999999</c:v>
                </c:pt>
                <c:pt idx="398">
                  <c:v>1.4173199999999999</c:v>
                </c:pt>
                <c:pt idx="399">
                  <c:v>1.4173770000000001</c:v>
                </c:pt>
                <c:pt idx="400">
                  <c:v>1.4196470000000001</c:v>
                </c:pt>
                <c:pt idx="401">
                  <c:v>1.421829</c:v>
                </c:pt>
                <c:pt idx="402">
                  <c:v>1.422585</c:v>
                </c:pt>
                <c:pt idx="403">
                  <c:v>1.424601</c:v>
                </c:pt>
                <c:pt idx="404">
                  <c:v>1.427408</c:v>
                </c:pt>
                <c:pt idx="405">
                  <c:v>1.4280010000000001</c:v>
                </c:pt>
                <c:pt idx="406">
                  <c:v>1.428593</c:v>
                </c:pt>
                <c:pt idx="407">
                  <c:v>1.42984</c:v>
                </c:pt>
                <c:pt idx="408">
                  <c:v>1.4303980000000001</c:v>
                </c:pt>
                <c:pt idx="409">
                  <c:v>1.431692</c:v>
                </c:pt>
                <c:pt idx="410">
                  <c:v>1.4325509999999999</c:v>
                </c:pt>
                <c:pt idx="411">
                  <c:v>1.437084</c:v>
                </c:pt>
                <c:pt idx="412">
                  <c:v>1.4379550000000001</c:v>
                </c:pt>
                <c:pt idx="413">
                  <c:v>1.439859</c:v>
                </c:pt>
                <c:pt idx="414">
                  <c:v>1.441333</c:v>
                </c:pt>
                <c:pt idx="415">
                  <c:v>1.444056</c:v>
                </c:pt>
                <c:pt idx="416">
                  <c:v>1.4460820000000001</c:v>
                </c:pt>
                <c:pt idx="417">
                  <c:v>1.4462999999999999</c:v>
                </c:pt>
                <c:pt idx="418">
                  <c:v>1.447106</c:v>
                </c:pt>
                <c:pt idx="419">
                  <c:v>1.465883</c:v>
                </c:pt>
                <c:pt idx="420">
                  <c:v>1.468769</c:v>
                </c:pt>
                <c:pt idx="421">
                  <c:v>1.472245</c:v>
                </c:pt>
                <c:pt idx="422">
                  <c:v>1.4723520000000001</c:v>
                </c:pt>
                <c:pt idx="423">
                  <c:v>1.4729000000000001</c:v>
                </c:pt>
                <c:pt idx="424">
                  <c:v>1.4824710000000001</c:v>
                </c:pt>
                <c:pt idx="425">
                  <c:v>1.489725</c:v>
                </c:pt>
                <c:pt idx="426">
                  <c:v>1.4939819999999999</c:v>
                </c:pt>
                <c:pt idx="427">
                  <c:v>1.4979720000000001</c:v>
                </c:pt>
                <c:pt idx="428">
                  <c:v>1.504907</c:v>
                </c:pt>
                <c:pt idx="429">
                  <c:v>1.506745</c:v>
                </c:pt>
                <c:pt idx="430">
                  <c:v>1.506948</c:v>
                </c:pt>
                <c:pt idx="431">
                  <c:v>1.5073030000000001</c:v>
                </c:pt>
                <c:pt idx="432">
                  <c:v>1.5075989999999999</c:v>
                </c:pt>
                <c:pt idx="433">
                  <c:v>1.5118130000000001</c:v>
                </c:pt>
                <c:pt idx="434">
                  <c:v>1.5126679999999999</c:v>
                </c:pt>
                <c:pt idx="435">
                  <c:v>1.5151870000000001</c:v>
                </c:pt>
                <c:pt idx="436">
                  <c:v>1.5174529999999999</c:v>
                </c:pt>
                <c:pt idx="437">
                  <c:v>1.517606</c:v>
                </c:pt>
                <c:pt idx="438">
                  <c:v>1.5178259999999999</c:v>
                </c:pt>
                <c:pt idx="439">
                  <c:v>1.5179199999999999</c:v>
                </c:pt>
                <c:pt idx="440">
                  <c:v>1.5203450000000001</c:v>
                </c:pt>
                <c:pt idx="441">
                  <c:v>1.520823</c:v>
                </c:pt>
                <c:pt idx="442">
                  <c:v>1.5215909999999999</c:v>
                </c:pt>
                <c:pt idx="443">
                  <c:v>1.5241880000000001</c:v>
                </c:pt>
                <c:pt idx="444">
                  <c:v>1.5263370000000001</c:v>
                </c:pt>
                <c:pt idx="445">
                  <c:v>1.5268679999999999</c:v>
                </c:pt>
                <c:pt idx="446">
                  <c:v>1.528667</c:v>
                </c:pt>
                <c:pt idx="447">
                  <c:v>1.530367</c:v>
                </c:pt>
                <c:pt idx="448">
                  <c:v>1.5338849999999999</c:v>
                </c:pt>
                <c:pt idx="449">
                  <c:v>1.534462</c:v>
                </c:pt>
                <c:pt idx="450">
                  <c:v>1.5347740000000001</c:v>
                </c:pt>
                <c:pt idx="451">
                  <c:v>1.536252</c:v>
                </c:pt>
                <c:pt idx="452">
                  <c:v>1.536853</c:v>
                </c:pt>
                <c:pt idx="453">
                  <c:v>1.5384370000000001</c:v>
                </c:pt>
                <c:pt idx="454">
                  <c:v>1.539315</c:v>
                </c:pt>
                <c:pt idx="455">
                  <c:v>1.5393289999999999</c:v>
                </c:pt>
                <c:pt idx="456">
                  <c:v>1.540151</c:v>
                </c:pt>
                <c:pt idx="457">
                  <c:v>1.54152</c:v>
                </c:pt>
                <c:pt idx="458">
                  <c:v>1.542278</c:v>
                </c:pt>
                <c:pt idx="459">
                  <c:v>1.5473060000000001</c:v>
                </c:pt>
                <c:pt idx="460">
                  <c:v>1.5474399999999999</c:v>
                </c:pt>
                <c:pt idx="461">
                  <c:v>1.548189</c:v>
                </c:pt>
                <c:pt idx="462">
                  <c:v>1.5507949999999999</c:v>
                </c:pt>
                <c:pt idx="463">
                  <c:v>1.5511710000000001</c:v>
                </c:pt>
                <c:pt idx="464">
                  <c:v>1.5576289999999999</c:v>
                </c:pt>
                <c:pt idx="465">
                  <c:v>1.5576950000000001</c:v>
                </c:pt>
                <c:pt idx="466">
                  <c:v>1.559232</c:v>
                </c:pt>
                <c:pt idx="467">
                  <c:v>1.563558</c:v>
                </c:pt>
                <c:pt idx="468">
                  <c:v>1.5638240000000001</c:v>
                </c:pt>
                <c:pt idx="469">
                  <c:v>1.564203</c:v>
                </c:pt>
                <c:pt idx="470">
                  <c:v>1.5659000000000001</c:v>
                </c:pt>
                <c:pt idx="471">
                  <c:v>1.5659419999999999</c:v>
                </c:pt>
                <c:pt idx="472">
                  <c:v>1.5688310000000001</c:v>
                </c:pt>
                <c:pt idx="473">
                  <c:v>1.56958</c:v>
                </c:pt>
                <c:pt idx="474">
                  <c:v>1.5696540000000001</c:v>
                </c:pt>
                <c:pt idx="475">
                  <c:v>1.5698570000000001</c:v>
                </c:pt>
                <c:pt idx="476">
                  <c:v>1.571383</c:v>
                </c:pt>
                <c:pt idx="477">
                  <c:v>1.574697</c:v>
                </c:pt>
                <c:pt idx="478">
                  <c:v>1.575234</c:v>
                </c:pt>
                <c:pt idx="479">
                  <c:v>1.575315</c:v>
                </c:pt>
                <c:pt idx="480">
                  <c:v>1.576058</c:v>
                </c:pt>
                <c:pt idx="481">
                  <c:v>1.5796140000000001</c:v>
                </c:pt>
                <c:pt idx="482">
                  <c:v>1.5876049999999999</c:v>
                </c:pt>
                <c:pt idx="483">
                  <c:v>1.5882700000000001</c:v>
                </c:pt>
                <c:pt idx="484">
                  <c:v>1.5885549999999999</c:v>
                </c:pt>
                <c:pt idx="485">
                  <c:v>1.5894569999999999</c:v>
                </c:pt>
                <c:pt idx="486">
                  <c:v>1.589574</c:v>
                </c:pt>
                <c:pt idx="487">
                  <c:v>1.590015</c:v>
                </c:pt>
                <c:pt idx="488">
                  <c:v>1.5908150000000001</c:v>
                </c:pt>
                <c:pt idx="489">
                  <c:v>1.5908549999999999</c:v>
                </c:pt>
                <c:pt idx="490">
                  <c:v>1.591963</c:v>
                </c:pt>
                <c:pt idx="491">
                  <c:v>1.5952139999999999</c:v>
                </c:pt>
                <c:pt idx="492">
                  <c:v>1.5962430000000001</c:v>
                </c:pt>
                <c:pt idx="493">
                  <c:v>1.598638</c:v>
                </c:pt>
                <c:pt idx="494">
                  <c:v>1.600806</c:v>
                </c:pt>
                <c:pt idx="495">
                  <c:v>1.602123</c:v>
                </c:pt>
                <c:pt idx="496">
                  <c:v>1.604598</c:v>
                </c:pt>
                <c:pt idx="497">
                  <c:v>1.6059429999999999</c:v>
                </c:pt>
                <c:pt idx="498">
                  <c:v>1.6062149999999999</c:v>
                </c:pt>
                <c:pt idx="499">
                  <c:v>1.6065780000000001</c:v>
                </c:pt>
                <c:pt idx="500">
                  <c:v>1.606589</c:v>
                </c:pt>
                <c:pt idx="501">
                  <c:v>1.609467</c:v>
                </c:pt>
                <c:pt idx="502">
                  <c:v>1.6099619999999999</c:v>
                </c:pt>
                <c:pt idx="503">
                  <c:v>1.6109800000000001</c:v>
                </c:pt>
                <c:pt idx="504">
                  <c:v>1.61347</c:v>
                </c:pt>
                <c:pt idx="505">
                  <c:v>1.613583</c:v>
                </c:pt>
                <c:pt idx="506">
                  <c:v>1.614287</c:v>
                </c:pt>
                <c:pt idx="507">
                  <c:v>1.6149070000000001</c:v>
                </c:pt>
                <c:pt idx="508">
                  <c:v>1.615124</c:v>
                </c:pt>
                <c:pt idx="509">
                  <c:v>1.616152</c:v>
                </c:pt>
                <c:pt idx="510">
                  <c:v>1.616582</c:v>
                </c:pt>
                <c:pt idx="511">
                  <c:v>1.618185</c:v>
                </c:pt>
                <c:pt idx="512">
                  <c:v>1.6202380000000001</c:v>
                </c:pt>
                <c:pt idx="513">
                  <c:v>1.621494</c:v>
                </c:pt>
                <c:pt idx="514">
                  <c:v>1.621651</c:v>
                </c:pt>
                <c:pt idx="515">
                  <c:v>1.6218809999999999</c:v>
                </c:pt>
                <c:pt idx="516">
                  <c:v>1.62276</c:v>
                </c:pt>
                <c:pt idx="517">
                  <c:v>1.6272249999999999</c:v>
                </c:pt>
                <c:pt idx="518">
                  <c:v>1.6300790000000001</c:v>
                </c:pt>
                <c:pt idx="519">
                  <c:v>1.6305350000000001</c:v>
                </c:pt>
                <c:pt idx="520">
                  <c:v>1.6313420000000001</c:v>
                </c:pt>
                <c:pt idx="521">
                  <c:v>1.633748</c:v>
                </c:pt>
                <c:pt idx="522">
                  <c:v>1.635157</c:v>
                </c:pt>
                <c:pt idx="523">
                  <c:v>1.636782</c:v>
                </c:pt>
                <c:pt idx="524">
                  <c:v>1.6371869999999999</c:v>
                </c:pt>
                <c:pt idx="525">
                  <c:v>1.6372530000000001</c:v>
                </c:pt>
                <c:pt idx="526">
                  <c:v>1.642973</c:v>
                </c:pt>
                <c:pt idx="527">
                  <c:v>1.6448959999999999</c:v>
                </c:pt>
                <c:pt idx="528">
                  <c:v>1.644968</c:v>
                </c:pt>
                <c:pt idx="529">
                  <c:v>1.6451180000000001</c:v>
                </c:pt>
                <c:pt idx="530">
                  <c:v>1.6451370000000001</c:v>
                </c:pt>
                <c:pt idx="531">
                  <c:v>1.6463030000000001</c:v>
                </c:pt>
                <c:pt idx="532">
                  <c:v>1.6469309999999999</c:v>
                </c:pt>
                <c:pt idx="533">
                  <c:v>1.6485019999999999</c:v>
                </c:pt>
                <c:pt idx="534">
                  <c:v>1.649108</c:v>
                </c:pt>
                <c:pt idx="535">
                  <c:v>1.6509670000000001</c:v>
                </c:pt>
                <c:pt idx="536">
                  <c:v>1.6514310000000001</c:v>
                </c:pt>
                <c:pt idx="537">
                  <c:v>1.6561889999999999</c:v>
                </c:pt>
                <c:pt idx="538">
                  <c:v>1.656606</c:v>
                </c:pt>
                <c:pt idx="539">
                  <c:v>1.657014</c:v>
                </c:pt>
                <c:pt idx="540">
                  <c:v>1.6584589999999999</c:v>
                </c:pt>
                <c:pt idx="541">
                  <c:v>1.65863</c:v>
                </c:pt>
                <c:pt idx="542">
                  <c:v>1.6598839999999999</c:v>
                </c:pt>
                <c:pt idx="543">
                  <c:v>1.66252</c:v>
                </c:pt>
                <c:pt idx="544">
                  <c:v>1.662906</c:v>
                </c:pt>
                <c:pt idx="545">
                  <c:v>1.6650579999999999</c:v>
                </c:pt>
                <c:pt idx="546">
                  <c:v>1.6693180000000001</c:v>
                </c:pt>
                <c:pt idx="547">
                  <c:v>1.6707179999999999</c:v>
                </c:pt>
                <c:pt idx="548">
                  <c:v>1.6709540000000001</c:v>
                </c:pt>
                <c:pt idx="549">
                  <c:v>1.6715960000000001</c:v>
                </c:pt>
                <c:pt idx="550">
                  <c:v>1.673937</c:v>
                </c:pt>
                <c:pt idx="551">
                  <c:v>1.674914</c:v>
                </c:pt>
                <c:pt idx="552">
                  <c:v>1.674963</c:v>
                </c:pt>
                <c:pt idx="553">
                  <c:v>1.675386</c:v>
                </c:pt>
                <c:pt idx="554">
                  <c:v>1.6757249999999999</c:v>
                </c:pt>
                <c:pt idx="555">
                  <c:v>1.6763220000000001</c:v>
                </c:pt>
                <c:pt idx="556">
                  <c:v>1.676356</c:v>
                </c:pt>
                <c:pt idx="557">
                  <c:v>1.6766179999999999</c:v>
                </c:pt>
                <c:pt idx="558">
                  <c:v>1.678423</c:v>
                </c:pt>
                <c:pt idx="559">
                  <c:v>1.6800470000000001</c:v>
                </c:pt>
                <c:pt idx="560">
                  <c:v>1.680102</c:v>
                </c:pt>
                <c:pt idx="561">
                  <c:v>1.681001</c:v>
                </c:pt>
                <c:pt idx="562">
                  <c:v>1.681681</c:v>
                </c:pt>
                <c:pt idx="563">
                  <c:v>1.6820379999999999</c:v>
                </c:pt>
                <c:pt idx="564">
                  <c:v>1.68405</c:v>
                </c:pt>
                <c:pt idx="565">
                  <c:v>1.6841269999999999</c:v>
                </c:pt>
                <c:pt idx="566">
                  <c:v>1.6846920000000001</c:v>
                </c:pt>
                <c:pt idx="567">
                  <c:v>1.687066</c:v>
                </c:pt>
                <c:pt idx="568">
                  <c:v>1.687757</c:v>
                </c:pt>
                <c:pt idx="569">
                  <c:v>1.6885859999999999</c:v>
                </c:pt>
                <c:pt idx="570">
                  <c:v>1.6886920000000001</c:v>
                </c:pt>
                <c:pt idx="571">
                  <c:v>1.691006</c:v>
                </c:pt>
                <c:pt idx="572">
                  <c:v>1.691036</c:v>
                </c:pt>
                <c:pt idx="573">
                  <c:v>1.6923349999999999</c:v>
                </c:pt>
                <c:pt idx="574">
                  <c:v>1.693122</c:v>
                </c:pt>
                <c:pt idx="575">
                  <c:v>1.6941649999999999</c:v>
                </c:pt>
                <c:pt idx="576">
                  <c:v>1.6958059999999999</c:v>
                </c:pt>
                <c:pt idx="577">
                  <c:v>1.696124</c:v>
                </c:pt>
                <c:pt idx="578">
                  <c:v>1.696288</c:v>
                </c:pt>
                <c:pt idx="579">
                  <c:v>1.6963220000000001</c:v>
                </c:pt>
                <c:pt idx="580">
                  <c:v>1.6973750000000001</c:v>
                </c:pt>
                <c:pt idx="581">
                  <c:v>1.699003</c:v>
                </c:pt>
                <c:pt idx="582">
                  <c:v>1.7007080000000001</c:v>
                </c:pt>
                <c:pt idx="583">
                  <c:v>1.702672</c:v>
                </c:pt>
                <c:pt idx="584">
                  <c:v>1.706796</c:v>
                </c:pt>
                <c:pt idx="585">
                  <c:v>1.7079690000000001</c:v>
                </c:pt>
                <c:pt idx="586">
                  <c:v>1.7116199999999999</c:v>
                </c:pt>
                <c:pt idx="587">
                  <c:v>1.7124680000000001</c:v>
                </c:pt>
                <c:pt idx="588">
                  <c:v>1.714639</c:v>
                </c:pt>
                <c:pt idx="589">
                  <c:v>1.7176940000000001</c:v>
                </c:pt>
                <c:pt idx="590">
                  <c:v>1.7180489999999999</c:v>
                </c:pt>
                <c:pt idx="591">
                  <c:v>1.7217210000000001</c:v>
                </c:pt>
                <c:pt idx="592">
                  <c:v>1.723651</c:v>
                </c:pt>
                <c:pt idx="593">
                  <c:v>1.723757</c:v>
                </c:pt>
                <c:pt idx="594">
                  <c:v>1.7270810000000001</c:v>
                </c:pt>
                <c:pt idx="595">
                  <c:v>1.7279249999999999</c:v>
                </c:pt>
                <c:pt idx="596">
                  <c:v>1.731247</c:v>
                </c:pt>
                <c:pt idx="597">
                  <c:v>1.7313529999999999</c:v>
                </c:pt>
                <c:pt idx="598">
                  <c:v>1.7339770000000001</c:v>
                </c:pt>
                <c:pt idx="599">
                  <c:v>1.7359279999999999</c:v>
                </c:pt>
                <c:pt idx="600">
                  <c:v>1.7381089999999999</c:v>
                </c:pt>
                <c:pt idx="601">
                  <c:v>1.7396100000000001</c:v>
                </c:pt>
                <c:pt idx="602">
                  <c:v>1.7490319999999999</c:v>
                </c:pt>
                <c:pt idx="603">
                  <c:v>1.7515309999999999</c:v>
                </c:pt>
                <c:pt idx="604">
                  <c:v>1.752548</c:v>
                </c:pt>
                <c:pt idx="605">
                  <c:v>1.761736</c:v>
                </c:pt>
                <c:pt idx="606">
                  <c:v>1.763417</c:v>
                </c:pt>
                <c:pt idx="607">
                  <c:v>1.7741629999999999</c:v>
                </c:pt>
                <c:pt idx="608">
                  <c:v>1.7921419999999999</c:v>
                </c:pt>
                <c:pt idx="609">
                  <c:v>1.8024009999999999</c:v>
                </c:pt>
                <c:pt idx="610">
                  <c:v>1.8114710000000001</c:v>
                </c:pt>
                <c:pt idx="611">
                  <c:v>1.819348</c:v>
                </c:pt>
                <c:pt idx="612">
                  <c:v>1.8341799999999999</c:v>
                </c:pt>
                <c:pt idx="613">
                  <c:v>1.836713</c:v>
                </c:pt>
                <c:pt idx="614">
                  <c:v>1.8473820000000001</c:v>
                </c:pt>
                <c:pt idx="615">
                  <c:v>1.8584069999999999</c:v>
                </c:pt>
                <c:pt idx="616">
                  <c:v>1.8737889999999999</c:v>
                </c:pt>
                <c:pt idx="617">
                  <c:v>1.903562</c:v>
                </c:pt>
                <c:pt idx="618">
                  <c:v>1.9240060000000001</c:v>
                </c:pt>
                <c:pt idx="619">
                  <c:v>1.9351229999999999</c:v>
                </c:pt>
                <c:pt idx="620">
                  <c:v>1.944944</c:v>
                </c:pt>
                <c:pt idx="621">
                  <c:v>1.9464269999999999</c:v>
                </c:pt>
                <c:pt idx="622">
                  <c:v>1.9465349999999999</c:v>
                </c:pt>
                <c:pt idx="623">
                  <c:v>1.9471309999999999</c:v>
                </c:pt>
                <c:pt idx="624">
                  <c:v>1.9478</c:v>
                </c:pt>
                <c:pt idx="625">
                  <c:v>1.9520379999999999</c:v>
                </c:pt>
                <c:pt idx="626">
                  <c:v>1.9536450000000001</c:v>
                </c:pt>
                <c:pt idx="627">
                  <c:v>1.9618770000000001</c:v>
                </c:pt>
                <c:pt idx="628">
                  <c:v>1.965495</c:v>
                </c:pt>
                <c:pt idx="629">
                  <c:v>1.973433</c:v>
                </c:pt>
                <c:pt idx="630">
                  <c:v>1.9816480000000001</c:v>
                </c:pt>
                <c:pt idx="631">
                  <c:v>1.9960230000000001</c:v>
                </c:pt>
                <c:pt idx="632">
                  <c:v>2.005776</c:v>
                </c:pt>
                <c:pt idx="633">
                  <c:v>2.0148069999999998</c:v>
                </c:pt>
                <c:pt idx="634">
                  <c:v>2.0168729999999999</c:v>
                </c:pt>
                <c:pt idx="635">
                  <c:v>2.0290729999999999</c:v>
                </c:pt>
                <c:pt idx="636">
                  <c:v>2.0311599999999999</c:v>
                </c:pt>
                <c:pt idx="637">
                  <c:v>2.0354809999999999</c:v>
                </c:pt>
                <c:pt idx="638">
                  <c:v>2.0399029999999998</c:v>
                </c:pt>
                <c:pt idx="639">
                  <c:v>2.0449449999999998</c:v>
                </c:pt>
                <c:pt idx="640">
                  <c:v>2.0678719999999999</c:v>
                </c:pt>
                <c:pt idx="641">
                  <c:v>2.0810849999999999</c:v>
                </c:pt>
                <c:pt idx="642">
                  <c:v>2.0956239999999999</c:v>
                </c:pt>
                <c:pt idx="643">
                  <c:v>2.09802</c:v>
                </c:pt>
                <c:pt idx="644">
                  <c:v>2.1038540000000001</c:v>
                </c:pt>
                <c:pt idx="645">
                  <c:v>2.1074869999999999</c:v>
                </c:pt>
                <c:pt idx="646">
                  <c:v>2.1181399999999999</c:v>
                </c:pt>
                <c:pt idx="647">
                  <c:v>2.1299000000000001</c:v>
                </c:pt>
                <c:pt idx="648">
                  <c:v>2.1344370000000001</c:v>
                </c:pt>
                <c:pt idx="649">
                  <c:v>2.144965</c:v>
                </c:pt>
                <c:pt idx="650">
                  <c:v>2.1579350000000002</c:v>
                </c:pt>
                <c:pt idx="651">
                  <c:v>2.1707130000000001</c:v>
                </c:pt>
                <c:pt idx="652">
                  <c:v>2.1819730000000002</c:v>
                </c:pt>
                <c:pt idx="653">
                  <c:v>2.2030110000000001</c:v>
                </c:pt>
                <c:pt idx="654">
                  <c:v>2.207468</c:v>
                </c:pt>
                <c:pt idx="655">
                  <c:v>2.2182650000000002</c:v>
                </c:pt>
                <c:pt idx="656">
                  <c:v>2.218931</c:v>
                </c:pt>
                <c:pt idx="657">
                  <c:v>2.2198310000000001</c:v>
                </c:pt>
                <c:pt idx="658">
                  <c:v>2.2254459999999998</c:v>
                </c:pt>
                <c:pt idx="659">
                  <c:v>2.2290779999999999</c:v>
                </c:pt>
                <c:pt idx="660">
                  <c:v>2.2297039999999999</c:v>
                </c:pt>
                <c:pt idx="661">
                  <c:v>2.247471</c:v>
                </c:pt>
                <c:pt idx="662">
                  <c:v>2.2595459999999998</c:v>
                </c:pt>
                <c:pt idx="663">
                  <c:v>2.2621820000000001</c:v>
                </c:pt>
                <c:pt idx="664">
                  <c:v>2.266734</c:v>
                </c:pt>
                <c:pt idx="665">
                  <c:v>2.2758250000000002</c:v>
                </c:pt>
                <c:pt idx="666">
                  <c:v>2.2863199999999999</c:v>
                </c:pt>
                <c:pt idx="667">
                  <c:v>2.288287</c:v>
                </c:pt>
                <c:pt idx="668">
                  <c:v>2.2935989999999999</c:v>
                </c:pt>
                <c:pt idx="669">
                  <c:v>2.3042050000000001</c:v>
                </c:pt>
                <c:pt idx="670">
                  <c:v>2.3078400000000001</c:v>
                </c:pt>
                <c:pt idx="671">
                  <c:v>2.3167110000000002</c:v>
                </c:pt>
                <c:pt idx="672">
                  <c:v>2.3300489999999998</c:v>
                </c:pt>
                <c:pt idx="673">
                  <c:v>2.3375339999999998</c:v>
                </c:pt>
                <c:pt idx="674">
                  <c:v>2.3433480000000002</c:v>
                </c:pt>
                <c:pt idx="675">
                  <c:v>2.353672</c:v>
                </c:pt>
                <c:pt idx="676">
                  <c:v>2.3657080000000001</c:v>
                </c:pt>
                <c:pt idx="677">
                  <c:v>2.3725879999999999</c:v>
                </c:pt>
                <c:pt idx="678">
                  <c:v>2.38245</c:v>
                </c:pt>
                <c:pt idx="679">
                  <c:v>2.4029690000000001</c:v>
                </c:pt>
                <c:pt idx="680">
                  <c:v>2.4161589999999999</c:v>
                </c:pt>
                <c:pt idx="681">
                  <c:v>2.4284979999999998</c:v>
                </c:pt>
                <c:pt idx="682">
                  <c:v>2.440134</c:v>
                </c:pt>
                <c:pt idx="683">
                  <c:v>2.4532799999999999</c:v>
                </c:pt>
                <c:pt idx="684">
                  <c:v>2.4705249999999999</c:v>
                </c:pt>
                <c:pt idx="685">
                  <c:v>2.483752</c:v>
                </c:pt>
                <c:pt idx="686">
                  <c:v>2.4984549999999999</c:v>
                </c:pt>
                <c:pt idx="687">
                  <c:v>2.511409</c:v>
                </c:pt>
                <c:pt idx="688">
                  <c:v>2.515625</c:v>
                </c:pt>
                <c:pt idx="689">
                  <c:v>2.536292</c:v>
                </c:pt>
                <c:pt idx="690">
                  <c:v>2.5501309999999999</c:v>
                </c:pt>
                <c:pt idx="691">
                  <c:v>2.5599129999999999</c:v>
                </c:pt>
                <c:pt idx="692">
                  <c:v>2.5665249999999999</c:v>
                </c:pt>
                <c:pt idx="693">
                  <c:v>2.57762</c:v>
                </c:pt>
                <c:pt idx="694">
                  <c:v>2.5811739999999999</c:v>
                </c:pt>
                <c:pt idx="695">
                  <c:v>2.5912860000000002</c:v>
                </c:pt>
                <c:pt idx="696">
                  <c:v>2.6078450000000002</c:v>
                </c:pt>
                <c:pt idx="697">
                  <c:v>2.6085289999999999</c:v>
                </c:pt>
                <c:pt idx="698">
                  <c:v>2.6086209999999999</c:v>
                </c:pt>
                <c:pt idx="699">
                  <c:v>2.6100189999999999</c:v>
                </c:pt>
                <c:pt idx="700">
                  <c:v>2.6128830000000001</c:v>
                </c:pt>
                <c:pt idx="701">
                  <c:v>2.61402</c:v>
                </c:pt>
                <c:pt idx="702">
                  <c:v>2.6178379999999999</c:v>
                </c:pt>
                <c:pt idx="703">
                  <c:v>2.619049</c:v>
                </c:pt>
                <c:pt idx="704">
                  <c:v>2.6198169999999998</c:v>
                </c:pt>
                <c:pt idx="705">
                  <c:v>2.6222880000000002</c:v>
                </c:pt>
                <c:pt idx="706">
                  <c:v>2.6320730000000001</c:v>
                </c:pt>
                <c:pt idx="707">
                  <c:v>2.6394790000000001</c:v>
                </c:pt>
                <c:pt idx="708">
                  <c:v>2.6467200000000002</c:v>
                </c:pt>
                <c:pt idx="709">
                  <c:v>2.6615380000000002</c:v>
                </c:pt>
                <c:pt idx="710">
                  <c:v>2.664228</c:v>
                </c:pt>
                <c:pt idx="711">
                  <c:v>2.6769880000000001</c:v>
                </c:pt>
                <c:pt idx="712">
                  <c:v>2.678283</c:v>
                </c:pt>
                <c:pt idx="713">
                  <c:v>2.6783670000000002</c:v>
                </c:pt>
                <c:pt idx="714">
                  <c:v>2.6906119999999998</c:v>
                </c:pt>
                <c:pt idx="715">
                  <c:v>2.6911749999999999</c:v>
                </c:pt>
                <c:pt idx="716">
                  <c:v>2.6912069999999999</c:v>
                </c:pt>
                <c:pt idx="717">
                  <c:v>2.6976499999999999</c:v>
                </c:pt>
                <c:pt idx="718">
                  <c:v>2.6992940000000001</c:v>
                </c:pt>
                <c:pt idx="719">
                  <c:v>2.7007789999999998</c:v>
                </c:pt>
                <c:pt idx="720">
                  <c:v>2.7046559999999999</c:v>
                </c:pt>
                <c:pt idx="721">
                  <c:v>2.7135820000000002</c:v>
                </c:pt>
                <c:pt idx="722">
                  <c:v>2.717079</c:v>
                </c:pt>
                <c:pt idx="723">
                  <c:v>2.7175099999999999</c:v>
                </c:pt>
                <c:pt idx="724">
                  <c:v>2.727579</c:v>
                </c:pt>
                <c:pt idx="725">
                  <c:v>2.73339</c:v>
                </c:pt>
                <c:pt idx="726">
                  <c:v>2.7411469999999998</c:v>
                </c:pt>
                <c:pt idx="727">
                  <c:v>2.7656559999999999</c:v>
                </c:pt>
                <c:pt idx="728">
                  <c:v>2.7722989999999998</c:v>
                </c:pt>
                <c:pt idx="729">
                  <c:v>2.7828729999999999</c:v>
                </c:pt>
                <c:pt idx="730">
                  <c:v>2.7871450000000002</c:v>
                </c:pt>
                <c:pt idx="731">
                  <c:v>2.788538</c:v>
                </c:pt>
                <c:pt idx="732">
                  <c:v>2.791919</c:v>
                </c:pt>
                <c:pt idx="733">
                  <c:v>2.798276</c:v>
                </c:pt>
                <c:pt idx="734">
                  <c:v>2.7994050000000001</c:v>
                </c:pt>
                <c:pt idx="735">
                  <c:v>2.7997000000000001</c:v>
                </c:pt>
                <c:pt idx="736">
                  <c:v>2.8057789999999998</c:v>
                </c:pt>
                <c:pt idx="737">
                  <c:v>2.81162</c:v>
                </c:pt>
                <c:pt idx="738">
                  <c:v>2.83127</c:v>
                </c:pt>
                <c:pt idx="739">
                  <c:v>2.84829</c:v>
                </c:pt>
                <c:pt idx="740">
                  <c:v>2.8585889999999998</c:v>
                </c:pt>
                <c:pt idx="741">
                  <c:v>2.8593649999999999</c:v>
                </c:pt>
                <c:pt idx="742">
                  <c:v>2.8621629999999998</c:v>
                </c:pt>
                <c:pt idx="743">
                  <c:v>2.8689740000000001</c:v>
                </c:pt>
                <c:pt idx="744">
                  <c:v>2.8819050000000002</c:v>
                </c:pt>
                <c:pt idx="745">
                  <c:v>2.8914970000000002</c:v>
                </c:pt>
                <c:pt idx="746">
                  <c:v>2.8930959999999999</c:v>
                </c:pt>
                <c:pt idx="747">
                  <c:v>2.8962210000000002</c:v>
                </c:pt>
                <c:pt idx="748">
                  <c:v>2.897786</c:v>
                </c:pt>
                <c:pt idx="749">
                  <c:v>2.90463</c:v>
                </c:pt>
                <c:pt idx="750">
                  <c:v>2.9071129999999998</c:v>
                </c:pt>
                <c:pt idx="751">
                  <c:v>2.9077099999999998</c:v>
                </c:pt>
                <c:pt idx="752">
                  <c:v>2.9085709999999998</c:v>
                </c:pt>
                <c:pt idx="753">
                  <c:v>2.9095589999999998</c:v>
                </c:pt>
                <c:pt idx="754">
                  <c:v>2.9096769999999998</c:v>
                </c:pt>
                <c:pt idx="755">
                  <c:v>2.9100359999999998</c:v>
                </c:pt>
                <c:pt idx="756">
                  <c:v>2.9105370000000002</c:v>
                </c:pt>
                <c:pt idx="757">
                  <c:v>2.9114819999999999</c:v>
                </c:pt>
                <c:pt idx="758">
                  <c:v>2.9129939999999999</c:v>
                </c:pt>
                <c:pt idx="759">
                  <c:v>2.913894</c:v>
                </c:pt>
                <c:pt idx="760">
                  <c:v>2.9142239999999999</c:v>
                </c:pt>
                <c:pt idx="761">
                  <c:v>2.9142769999999998</c:v>
                </c:pt>
                <c:pt idx="762">
                  <c:v>2.9153410000000002</c:v>
                </c:pt>
                <c:pt idx="763">
                  <c:v>2.9157709999999999</c:v>
                </c:pt>
                <c:pt idx="764">
                  <c:v>2.91777</c:v>
                </c:pt>
                <c:pt idx="765">
                  <c:v>2.9178570000000001</c:v>
                </c:pt>
                <c:pt idx="766">
                  <c:v>2.9195920000000002</c:v>
                </c:pt>
                <c:pt idx="767">
                  <c:v>2.9196589999999998</c:v>
                </c:pt>
                <c:pt idx="768">
                  <c:v>2.9203809999999999</c:v>
                </c:pt>
                <c:pt idx="769">
                  <c:v>2.921897</c:v>
                </c:pt>
                <c:pt idx="770">
                  <c:v>2.9222519999999998</c:v>
                </c:pt>
                <c:pt idx="771">
                  <c:v>2.9225500000000002</c:v>
                </c:pt>
                <c:pt idx="772">
                  <c:v>2.9249320000000001</c:v>
                </c:pt>
                <c:pt idx="773">
                  <c:v>2.9254039999999999</c:v>
                </c:pt>
                <c:pt idx="774">
                  <c:v>2.9267669999999999</c:v>
                </c:pt>
                <c:pt idx="775">
                  <c:v>2.9272900000000002</c:v>
                </c:pt>
                <c:pt idx="776">
                  <c:v>2.9274369999999998</c:v>
                </c:pt>
                <c:pt idx="777">
                  <c:v>2.9294190000000002</c:v>
                </c:pt>
                <c:pt idx="778">
                  <c:v>2.9294760000000002</c:v>
                </c:pt>
                <c:pt idx="779">
                  <c:v>2.9318550000000001</c:v>
                </c:pt>
                <c:pt idx="780">
                  <c:v>2.932677</c:v>
                </c:pt>
                <c:pt idx="781">
                  <c:v>2.9336679999999999</c:v>
                </c:pt>
                <c:pt idx="782">
                  <c:v>2.9337580000000001</c:v>
                </c:pt>
                <c:pt idx="783">
                  <c:v>2.934183</c:v>
                </c:pt>
                <c:pt idx="784">
                  <c:v>2.9351539999999998</c:v>
                </c:pt>
                <c:pt idx="785">
                  <c:v>2.936426</c:v>
                </c:pt>
                <c:pt idx="786">
                  <c:v>2.9373</c:v>
                </c:pt>
                <c:pt idx="787">
                  <c:v>2.9404669999999999</c:v>
                </c:pt>
                <c:pt idx="788">
                  <c:v>2.941821</c:v>
                </c:pt>
                <c:pt idx="789">
                  <c:v>2.943057</c:v>
                </c:pt>
                <c:pt idx="790">
                  <c:v>2.9434040000000001</c:v>
                </c:pt>
                <c:pt idx="791">
                  <c:v>2.9466060000000001</c:v>
                </c:pt>
                <c:pt idx="792">
                  <c:v>2.9467189999999999</c:v>
                </c:pt>
                <c:pt idx="793">
                  <c:v>2.947336</c:v>
                </c:pt>
                <c:pt idx="794">
                  <c:v>2.948175</c:v>
                </c:pt>
                <c:pt idx="795">
                  <c:v>2.9489359999999998</c:v>
                </c:pt>
                <c:pt idx="796">
                  <c:v>2.9528759999999998</c:v>
                </c:pt>
                <c:pt idx="797">
                  <c:v>2.9531459999999998</c:v>
                </c:pt>
                <c:pt idx="798">
                  <c:v>2.954278</c:v>
                </c:pt>
                <c:pt idx="799">
                  <c:v>2.9569909999999999</c:v>
                </c:pt>
                <c:pt idx="800">
                  <c:v>2.9577339999999999</c:v>
                </c:pt>
                <c:pt idx="801">
                  <c:v>2.958043</c:v>
                </c:pt>
                <c:pt idx="802">
                  <c:v>2.961967</c:v>
                </c:pt>
                <c:pt idx="803">
                  <c:v>2.9660440000000001</c:v>
                </c:pt>
                <c:pt idx="804">
                  <c:v>2.9703210000000002</c:v>
                </c:pt>
                <c:pt idx="805">
                  <c:v>2.9706450000000002</c:v>
                </c:pt>
                <c:pt idx="806">
                  <c:v>2.9710390000000002</c:v>
                </c:pt>
                <c:pt idx="807">
                  <c:v>2.9723540000000002</c:v>
                </c:pt>
                <c:pt idx="808">
                  <c:v>2.9731019999999999</c:v>
                </c:pt>
                <c:pt idx="809">
                  <c:v>2.9795690000000001</c:v>
                </c:pt>
                <c:pt idx="810">
                  <c:v>2.9833910000000001</c:v>
                </c:pt>
                <c:pt idx="811">
                  <c:v>2.9858150000000001</c:v>
                </c:pt>
                <c:pt idx="812">
                  <c:v>2.9882240000000002</c:v>
                </c:pt>
                <c:pt idx="813">
                  <c:v>2.9901879999999998</c:v>
                </c:pt>
                <c:pt idx="814">
                  <c:v>2.993036</c:v>
                </c:pt>
                <c:pt idx="815">
                  <c:v>2.994424</c:v>
                </c:pt>
                <c:pt idx="816">
                  <c:v>2.9969839999999999</c:v>
                </c:pt>
                <c:pt idx="817">
                  <c:v>2.9970780000000001</c:v>
                </c:pt>
                <c:pt idx="818">
                  <c:v>2.9980030000000002</c:v>
                </c:pt>
                <c:pt idx="819">
                  <c:v>2.9982950000000002</c:v>
                </c:pt>
                <c:pt idx="820">
                  <c:v>2.9991889999999999</c:v>
                </c:pt>
                <c:pt idx="821">
                  <c:v>3.0031659999999998</c:v>
                </c:pt>
                <c:pt idx="822">
                  <c:v>3.00502</c:v>
                </c:pt>
                <c:pt idx="823">
                  <c:v>3.005795</c:v>
                </c:pt>
                <c:pt idx="824">
                  <c:v>3.0082849999999999</c:v>
                </c:pt>
                <c:pt idx="825">
                  <c:v>3.0099170000000002</c:v>
                </c:pt>
                <c:pt idx="826">
                  <c:v>3.0103659999999999</c:v>
                </c:pt>
                <c:pt idx="827">
                  <c:v>3.0113720000000002</c:v>
                </c:pt>
                <c:pt idx="828">
                  <c:v>3.0114369999999999</c:v>
                </c:pt>
                <c:pt idx="829">
                  <c:v>3.012108</c:v>
                </c:pt>
                <c:pt idx="830">
                  <c:v>3.014821</c:v>
                </c:pt>
                <c:pt idx="831">
                  <c:v>3.0168170000000001</c:v>
                </c:pt>
                <c:pt idx="832">
                  <c:v>3.0168949999999999</c:v>
                </c:pt>
                <c:pt idx="833">
                  <c:v>3.0191499999999998</c:v>
                </c:pt>
                <c:pt idx="834">
                  <c:v>3.023784</c:v>
                </c:pt>
                <c:pt idx="835">
                  <c:v>3.0250180000000002</c:v>
                </c:pt>
                <c:pt idx="836">
                  <c:v>3.025884</c:v>
                </c:pt>
                <c:pt idx="837">
                  <c:v>3.0270589999999999</c:v>
                </c:pt>
                <c:pt idx="838">
                  <c:v>3.0277210000000001</c:v>
                </c:pt>
                <c:pt idx="839">
                  <c:v>3.027892</c:v>
                </c:pt>
                <c:pt idx="840">
                  <c:v>3.028762</c:v>
                </c:pt>
                <c:pt idx="841">
                  <c:v>3.0295230000000002</c:v>
                </c:pt>
                <c:pt idx="842">
                  <c:v>3.0301550000000002</c:v>
                </c:pt>
                <c:pt idx="843">
                  <c:v>3.0307219999999999</c:v>
                </c:pt>
                <c:pt idx="844">
                  <c:v>3.0318260000000001</c:v>
                </c:pt>
                <c:pt idx="845">
                  <c:v>3.0320740000000002</c:v>
                </c:pt>
                <c:pt idx="846">
                  <c:v>3.0334219999999998</c:v>
                </c:pt>
                <c:pt idx="847">
                  <c:v>3.0367899999999999</c:v>
                </c:pt>
                <c:pt idx="848">
                  <c:v>3.0381149999999999</c:v>
                </c:pt>
                <c:pt idx="849">
                  <c:v>3.0398139999999998</c:v>
                </c:pt>
                <c:pt idx="850">
                  <c:v>3.0401319999999998</c:v>
                </c:pt>
                <c:pt idx="851">
                  <c:v>3.043676</c:v>
                </c:pt>
                <c:pt idx="852">
                  <c:v>3.0440360000000002</c:v>
                </c:pt>
                <c:pt idx="853">
                  <c:v>3.045836</c:v>
                </c:pt>
                <c:pt idx="854">
                  <c:v>3.0460699999999998</c:v>
                </c:pt>
                <c:pt idx="855">
                  <c:v>3.0485039999999999</c:v>
                </c:pt>
                <c:pt idx="856">
                  <c:v>3.050017</c:v>
                </c:pt>
                <c:pt idx="857">
                  <c:v>3.0530810000000002</c:v>
                </c:pt>
                <c:pt idx="858">
                  <c:v>3.0575139999999998</c:v>
                </c:pt>
                <c:pt idx="859">
                  <c:v>3.061029</c:v>
                </c:pt>
                <c:pt idx="860">
                  <c:v>3.0643560000000001</c:v>
                </c:pt>
                <c:pt idx="861">
                  <c:v>3.0739350000000001</c:v>
                </c:pt>
                <c:pt idx="862">
                  <c:v>3.078633</c:v>
                </c:pt>
                <c:pt idx="863">
                  <c:v>3.083205</c:v>
                </c:pt>
                <c:pt idx="864">
                  <c:v>3.0846119999999999</c:v>
                </c:pt>
                <c:pt idx="865">
                  <c:v>3.085852</c:v>
                </c:pt>
                <c:pt idx="866">
                  <c:v>3.0874039999999998</c:v>
                </c:pt>
                <c:pt idx="867">
                  <c:v>3.0954139999999999</c:v>
                </c:pt>
                <c:pt idx="868">
                  <c:v>3.095485</c:v>
                </c:pt>
                <c:pt idx="869">
                  <c:v>3.0993379999999999</c:v>
                </c:pt>
                <c:pt idx="870">
                  <c:v>3.0996079999999999</c:v>
                </c:pt>
                <c:pt idx="871">
                  <c:v>3.099952</c:v>
                </c:pt>
                <c:pt idx="872">
                  <c:v>3.1055350000000002</c:v>
                </c:pt>
                <c:pt idx="873">
                  <c:v>3.1063130000000001</c:v>
                </c:pt>
                <c:pt idx="874">
                  <c:v>3.1113819999999999</c:v>
                </c:pt>
                <c:pt idx="875">
                  <c:v>3.1146039999999999</c:v>
                </c:pt>
                <c:pt idx="876">
                  <c:v>3.1159680000000001</c:v>
                </c:pt>
                <c:pt idx="877">
                  <c:v>3.1166480000000001</c:v>
                </c:pt>
                <c:pt idx="878">
                  <c:v>3.1200169999999998</c:v>
                </c:pt>
                <c:pt idx="879">
                  <c:v>3.120927</c:v>
                </c:pt>
                <c:pt idx="880">
                  <c:v>3.1218029999999999</c:v>
                </c:pt>
                <c:pt idx="881">
                  <c:v>3.1225529999999999</c:v>
                </c:pt>
                <c:pt idx="882">
                  <c:v>3.125445</c:v>
                </c:pt>
                <c:pt idx="883">
                  <c:v>3.1256080000000002</c:v>
                </c:pt>
                <c:pt idx="884">
                  <c:v>3.128072</c:v>
                </c:pt>
                <c:pt idx="885">
                  <c:v>3.1325910000000001</c:v>
                </c:pt>
                <c:pt idx="886">
                  <c:v>3.1468590000000001</c:v>
                </c:pt>
                <c:pt idx="887">
                  <c:v>3.1721689999999998</c:v>
                </c:pt>
                <c:pt idx="888">
                  <c:v>3.1780379999999999</c:v>
                </c:pt>
                <c:pt idx="889">
                  <c:v>3.1877390000000001</c:v>
                </c:pt>
                <c:pt idx="890">
                  <c:v>3.187843</c:v>
                </c:pt>
                <c:pt idx="891">
                  <c:v>3.1881789999999999</c:v>
                </c:pt>
                <c:pt idx="892">
                  <c:v>3.1988180000000002</c:v>
                </c:pt>
                <c:pt idx="893">
                  <c:v>3.2079399999999998</c:v>
                </c:pt>
                <c:pt idx="894">
                  <c:v>3.2082030000000001</c:v>
                </c:pt>
                <c:pt idx="895">
                  <c:v>3.2086969999999999</c:v>
                </c:pt>
                <c:pt idx="896">
                  <c:v>3.2161909999999998</c:v>
                </c:pt>
                <c:pt idx="897">
                  <c:v>3.2218260000000001</c:v>
                </c:pt>
                <c:pt idx="898">
                  <c:v>3.2269040000000002</c:v>
                </c:pt>
                <c:pt idx="899">
                  <c:v>3.228675</c:v>
                </c:pt>
                <c:pt idx="900">
                  <c:v>3.235182</c:v>
                </c:pt>
                <c:pt idx="901">
                  <c:v>3.2387030000000001</c:v>
                </c:pt>
                <c:pt idx="902">
                  <c:v>3.2404350000000002</c:v>
                </c:pt>
                <c:pt idx="903">
                  <c:v>3.2442540000000002</c:v>
                </c:pt>
                <c:pt idx="904">
                  <c:v>3.2500390000000001</c:v>
                </c:pt>
                <c:pt idx="905">
                  <c:v>3.251118</c:v>
                </c:pt>
                <c:pt idx="906">
                  <c:v>3.2549990000000002</c:v>
                </c:pt>
                <c:pt idx="907">
                  <c:v>3.260259</c:v>
                </c:pt>
                <c:pt idx="908">
                  <c:v>3.2651379999999999</c:v>
                </c:pt>
                <c:pt idx="909">
                  <c:v>3.2742689999999999</c:v>
                </c:pt>
                <c:pt idx="910">
                  <c:v>3.2841279999999999</c:v>
                </c:pt>
                <c:pt idx="911">
                  <c:v>3.2864840000000002</c:v>
                </c:pt>
                <c:pt idx="912">
                  <c:v>3.2923870000000002</c:v>
                </c:pt>
                <c:pt idx="913">
                  <c:v>3.2978130000000001</c:v>
                </c:pt>
                <c:pt idx="914">
                  <c:v>3.2979699999999998</c:v>
                </c:pt>
                <c:pt idx="915">
                  <c:v>3.3046310000000001</c:v>
                </c:pt>
                <c:pt idx="916">
                  <c:v>3.3061850000000002</c:v>
                </c:pt>
                <c:pt idx="917">
                  <c:v>3.3095150000000002</c:v>
                </c:pt>
                <c:pt idx="918">
                  <c:v>3.3143030000000002</c:v>
                </c:pt>
                <c:pt idx="919">
                  <c:v>3.3176739999999998</c:v>
                </c:pt>
                <c:pt idx="920">
                  <c:v>3.3183319999999998</c:v>
                </c:pt>
                <c:pt idx="921">
                  <c:v>3.3197679999999998</c:v>
                </c:pt>
                <c:pt idx="922">
                  <c:v>3.3228260000000001</c:v>
                </c:pt>
                <c:pt idx="923">
                  <c:v>3.3289309999999999</c:v>
                </c:pt>
                <c:pt idx="924">
                  <c:v>3.33324</c:v>
                </c:pt>
                <c:pt idx="925">
                  <c:v>4.3107170000000004</c:v>
                </c:pt>
                <c:pt idx="926">
                  <c:v>4.49824</c:v>
                </c:pt>
                <c:pt idx="927">
                  <c:v>4.598706</c:v>
                </c:pt>
                <c:pt idx="928">
                  <c:v>5.1013500000000001</c:v>
                </c:pt>
                <c:pt idx="929">
                  <c:v>5.6838439999999997</c:v>
                </c:pt>
                <c:pt idx="930">
                  <c:v>6.0537789999999996</c:v>
                </c:pt>
                <c:pt idx="931">
                  <c:v>7.1186850000000002</c:v>
                </c:pt>
                <c:pt idx="932">
                  <c:v>7.5504379999999998</c:v>
                </c:pt>
                <c:pt idx="933">
                  <c:v>7.6247420000000004</c:v>
                </c:pt>
                <c:pt idx="934">
                  <c:v>7.923889</c:v>
                </c:pt>
                <c:pt idx="935">
                  <c:v>8.1549809999999994</c:v>
                </c:pt>
                <c:pt idx="936">
                  <c:v>9.1023859999999992</c:v>
                </c:pt>
                <c:pt idx="937">
                  <c:v>9.7911269999999995</c:v>
                </c:pt>
                <c:pt idx="938">
                  <c:v>9.8841990000000006</c:v>
                </c:pt>
                <c:pt idx="939">
                  <c:v>10.514486</c:v>
                </c:pt>
                <c:pt idx="940">
                  <c:v>13.06352</c:v>
                </c:pt>
                <c:pt idx="941">
                  <c:v>14.382512999999999</c:v>
                </c:pt>
                <c:pt idx="942">
                  <c:v>14.757179000000001</c:v>
                </c:pt>
                <c:pt idx="943">
                  <c:v>14.941651999999999</c:v>
                </c:pt>
                <c:pt idx="944">
                  <c:v>16.545743000000002</c:v>
                </c:pt>
                <c:pt idx="945">
                  <c:v>16.655066000000001</c:v>
                </c:pt>
                <c:pt idx="946">
                  <c:v>16.758983000000001</c:v>
                </c:pt>
                <c:pt idx="947">
                  <c:v>18.258925000000001</c:v>
                </c:pt>
                <c:pt idx="948">
                  <c:v>20.166463</c:v>
                </c:pt>
                <c:pt idx="949">
                  <c:v>20.555026000000002</c:v>
                </c:pt>
                <c:pt idx="950">
                  <c:v>20.623797</c:v>
                </c:pt>
                <c:pt idx="951">
                  <c:v>23.202185</c:v>
                </c:pt>
                <c:pt idx="952">
                  <c:v>23.933306000000002</c:v>
                </c:pt>
                <c:pt idx="953">
                  <c:v>24.152529000000001</c:v>
                </c:pt>
                <c:pt idx="954">
                  <c:v>24.593640000000001</c:v>
                </c:pt>
                <c:pt idx="955">
                  <c:v>24.628630000000001</c:v>
                </c:pt>
                <c:pt idx="956">
                  <c:v>26.077071</c:v>
                </c:pt>
                <c:pt idx="957">
                  <c:v>26.475539999999999</c:v>
                </c:pt>
                <c:pt idx="958">
                  <c:v>26.853403</c:v>
                </c:pt>
                <c:pt idx="959">
                  <c:v>28.231231999999999</c:v>
                </c:pt>
                <c:pt idx="960">
                  <c:v>28.633797999999999</c:v>
                </c:pt>
                <c:pt idx="961">
                  <c:v>28.860731999999999</c:v>
                </c:pt>
                <c:pt idx="962">
                  <c:v>28.947892</c:v>
                </c:pt>
                <c:pt idx="963">
                  <c:v>30.198322999999998</c:v>
                </c:pt>
                <c:pt idx="964">
                  <c:v>30.531576000000001</c:v>
                </c:pt>
                <c:pt idx="965">
                  <c:v>30.714652999999998</c:v>
                </c:pt>
                <c:pt idx="966">
                  <c:v>30.776318</c:v>
                </c:pt>
                <c:pt idx="967">
                  <c:v>30.966477000000001</c:v>
                </c:pt>
                <c:pt idx="968">
                  <c:v>31.413460000000001</c:v>
                </c:pt>
                <c:pt idx="969">
                  <c:v>31.505417999999999</c:v>
                </c:pt>
                <c:pt idx="970">
                  <c:v>32.203448999999999</c:v>
                </c:pt>
                <c:pt idx="971">
                  <c:v>32.476247999999998</c:v>
                </c:pt>
                <c:pt idx="972">
                  <c:v>32.653803000000003</c:v>
                </c:pt>
                <c:pt idx="973">
                  <c:v>33.122712</c:v>
                </c:pt>
                <c:pt idx="974">
                  <c:v>33.726022</c:v>
                </c:pt>
                <c:pt idx="975">
                  <c:v>33.981741999999997</c:v>
                </c:pt>
                <c:pt idx="976">
                  <c:v>34.767729000000003</c:v>
                </c:pt>
                <c:pt idx="977">
                  <c:v>35.062359999999998</c:v>
                </c:pt>
                <c:pt idx="978">
                  <c:v>35.241588</c:v>
                </c:pt>
                <c:pt idx="979">
                  <c:v>35.338228000000001</c:v>
                </c:pt>
                <c:pt idx="980">
                  <c:v>35.826729999999998</c:v>
                </c:pt>
                <c:pt idx="981">
                  <c:v>36.552883999999999</c:v>
                </c:pt>
                <c:pt idx="982">
                  <c:v>37.210022000000002</c:v>
                </c:pt>
                <c:pt idx="983">
                  <c:v>37.622892</c:v>
                </c:pt>
                <c:pt idx="984">
                  <c:v>37.734043</c:v>
                </c:pt>
                <c:pt idx="985">
                  <c:v>37.878255000000003</c:v>
                </c:pt>
                <c:pt idx="986">
                  <c:v>38.071449000000001</c:v>
                </c:pt>
                <c:pt idx="987">
                  <c:v>38.623635999999998</c:v>
                </c:pt>
                <c:pt idx="988">
                  <c:v>38.702717</c:v>
                </c:pt>
                <c:pt idx="989">
                  <c:v>38.916936</c:v>
                </c:pt>
                <c:pt idx="990">
                  <c:v>39.084364999999998</c:v>
                </c:pt>
                <c:pt idx="991">
                  <c:v>39.238236000000001</c:v>
                </c:pt>
                <c:pt idx="992">
                  <c:v>39.698208999999999</c:v>
                </c:pt>
                <c:pt idx="993">
                  <c:v>40.421475000000001</c:v>
                </c:pt>
                <c:pt idx="994">
                  <c:v>40.531492999999998</c:v>
                </c:pt>
                <c:pt idx="995">
                  <c:v>40.852496000000002</c:v>
                </c:pt>
                <c:pt idx="996">
                  <c:v>41.813550999999997</c:v>
                </c:pt>
                <c:pt idx="997">
                  <c:v>42.073887999999997</c:v>
                </c:pt>
                <c:pt idx="998">
                  <c:v>42.115403000000001</c:v>
                </c:pt>
                <c:pt idx="999">
                  <c:v>42.267733999999997</c:v>
                </c:pt>
                <c:pt idx="1000">
                  <c:v>43.615873000000001</c:v>
                </c:pt>
                <c:pt idx="1001">
                  <c:v>44.58399</c:v>
                </c:pt>
                <c:pt idx="1002">
                  <c:v>44.953529000000003</c:v>
                </c:pt>
                <c:pt idx="1003">
                  <c:v>45.486828000000003</c:v>
                </c:pt>
                <c:pt idx="1004">
                  <c:v>45.954210000000003</c:v>
                </c:pt>
                <c:pt idx="1005">
                  <c:v>46.282859000000002</c:v>
                </c:pt>
                <c:pt idx="1006">
                  <c:v>46.733170999999999</c:v>
                </c:pt>
                <c:pt idx="1007">
                  <c:v>46.935524000000001</c:v>
                </c:pt>
                <c:pt idx="1008">
                  <c:v>47.326456999999998</c:v>
                </c:pt>
                <c:pt idx="1009">
                  <c:v>48.418914000000001</c:v>
                </c:pt>
                <c:pt idx="1010">
                  <c:v>48.441280999999996</c:v>
                </c:pt>
                <c:pt idx="1011">
                  <c:v>48.750343000000001</c:v>
                </c:pt>
                <c:pt idx="1012">
                  <c:v>49.049166</c:v>
                </c:pt>
                <c:pt idx="1013">
                  <c:v>50.405023999999997</c:v>
                </c:pt>
                <c:pt idx="1014">
                  <c:v>50.866272000000002</c:v>
                </c:pt>
                <c:pt idx="1015">
                  <c:v>51.150767999999999</c:v>
                </c:pt>
                <c:pt idx="1016">
                  <c:v>51.162764000000003</c:v>
                </c:pt>
                <c:pt idx="1017">
                  <c:v>51.555846000000003</c:v>
                </c:pt>
                <c:pt idx="1018">
                  <c:v>51.920597999999998</c:v>
                </c:pt>
                <c:pt idx="1019">
                  <c:v>52.054955999999997</c:v>
                </c:pt>
                <c:pt idx="1020">
                  <c:v>52.394570999999999</c:v>
                </c:pt>
                <c:pt idx="1021">
                  <c:v>52.476016999999999</c:v>
                </c:pt>
                <c:pt idx="1022">
                  <c:v>53.005419000000003</c:v>
                </c:pt>
                <c:pt idx="1023">
                  <c:v>53.234310000000001</c:v>
                </c:pt>
                <c:pt idx="1024">
                  <c:v>53.410845999999999</c:v>
                </c:pt>
                <c:pt idx="1025">
                  <c:v>53.469276999999998</c:v>
                </c:pt>
                <c:pt idx="1026">
                  <c:v>54.296201000000003</c:v>
                </c:pt>
                <c:pt idx="1027">
                  <c:v>54.467692999999997</c:v>
                </c:pt>
                <c:pt idx="1028">
                  <c:v>54.959167000000001</c:v>
                </c:pt>
                <c:pt idx="1029">
                  <c:v>55.010843000000001</c:v>
                </c:pt>
                <c:pt idx="1030">
                  <c:v>55.434111000000001</c:v>
                </c:pt>
                <c:pt idx="1031">
                  <c:v>55.830914</c:v>
                </c:pt>
                <c:pt idx="1032">
                  <c:v>55.961384000000002</c:v>
                </c:pt>
                <c:pt idx="1033">
                  <c:v>56.377318000000002</c:v>
                </c:pt>
                <c:pt idx="1034">
                  <c:v>56.842260000000003</c:v>
                </c:pt>
                <c:pt idx="1035">
                  <c:v>56.940240000000003</c:v>
                </c:pt>
                <c:pt idx="1036">
                  <c:v>57.034196999999999</c:v>
                </c:pt>
                <c:pt idx="1037">
                  <c:v>57.373773999999997</c:v>
                </c:pt>
                <c:pt idx="1038">
                  <c:v>58.542876999999997</c:v>
                </c:pt>
                <c:pt idx="1039">
                  <c:v>58.954346000000001</c:v>
                </c:pt>
                <c:pt idx="1040">
                  <c:v>59.194594000000002</c:v>
                </c:pt>
                <c:pt idx="1041">
                  <c:v>59.232751999999998</c:v>
                </c:pt>
                <c:pt idx="1042">
                  <c:v>59.303161000000003</c:v>
                </c:pt>
                <c:pt idx="1043">
                  <c:v>59.388185</c:v>
                </c:pt>
                <c:pt idx="1044">
                  <c:v>59.706161999999999</c:v>
                </c:pt>
                <c:pt idx="1045">
                  <c:v>59.879657000000002</c:v>
                </c:pt>
              </c:numCache>
            </c:numRef>
          </c:yVal>
          <c:smooth val="1"/>
          <c:extLst>
            <c:ext xmlns:c16="http://schemas.microsoft.com/office/drawing/2014/chart" uri="{C3380CC4-5D6E-409C-BE32-E72D297353CC}">
              <c16:uniqueId val="{00000000-61E5-934E-BBCC-FCB15A94F752}"/>
            </c:ext>
          </c:extLst>
        </c:ser>
        <c:ser>
          <c:idx val="1"/>
          <c:order val="1"/>
          <c:tx>
            <c:v>Kafka</c:v>
          </c:tx>
          <c:spPr>
            <a:ln w="19050" cap="rnd">
              <a:solidFill>
                <a:schemeClr val="accent2"/>
              </a:solidFill>
              <a:round/>
            </a:ln>
            <a:effectLst/>
          </c:spPr>
          <c:marker>
            <c:symbol val="none"/>
          </c:marker>
          <c:xVal>
            <c:numRef>
              <c:f>Sheet1!$F$1:$F$1066</c:f>
              <c:numCache>
                <c:formatCode>General</c:formatCode>
                <c:ptCount val="1066"/>
                <c:pt idx="0">
                  <c:v>9.3808630393996242E-2</c:v>
                </c:pt>
                <c:pt idx="1">
                  <c:v>0.18761726078799248</c:v>
                </c:pt>
                <c:pt idx="2">
                  <c:v>0.28142589118198874</c:v>
                </c:pt>
                <c:pt idx="3">
                  <c:v>0.37523452157598497</c:v>
                </c:pt>
                <c:pt idx="4">
                  <c:v>0.46904315196998125</c:v>
                </c:pt>
                <c:pt idx="5">
                  <c:v>0.56285178236397748</c:v>
                </c:pt>
                <c:pt idx="6">
                  <c:v>0.65666041275797382</c:v>
                </c:pt>
                <c:pt idx="7">
                  <c:v>0.75046904315196994</c:v>
                </c:pt>
                <c:pt idx="8">
                  <c:v>0.84427767354596628</c:v>
                </c:pt>
                <c:pt idx="9">
                  <c:v>0.93808630393996251</c:v>
                </c:pt>
                <c:pt idx="10">
                  <c:v>1.0318949343339587</c:v>
                </c:pt>
                <c:pt idx="11">
                  <c:v>1.125703564727955</c:v>
                </c:pt>
                <c:pt idx="12">
                  <c:v>1.2195121951219512</c:v>
                </c:pt>
                <c:pt idx="13">
                  <c:v>1.3133208255159476</c:v>
                </c:pt>
                <c:pt idx="14">
                  <c:v>1.4071294559099436</c:v>
                </c:pt>
                <c:pt idx="15">
                  <c:v>1.5009380863039399</c:v>
                </c:pt>
                <c:pt idx="16">
                  <c:v>1.5947467166979361</c:v>
                </c:pt>
                <c:pt idx="17">
                  <c:v>1.6885553470919326</c:v>
                </c:pt>
                <c:pt idx="18">
                  <c:v>1.7823639774859286</c:v>
                </c:pt>
                <c:pt idx="19">
                  <c:v>1.876172607879925</c:v>
                </c:pt>
                <c:pt idx="20">
                  <c:v>1.9699812382739212</c:v>
                </c:pt>
                <c:pt idx="21">
                  <c:v>2.0637898686679175</c:v>
                </c:pt>
                <c:pt idx="22">
                  <c:v>2.1575984990619137</c:v>
                </c:pt>
                <c:pt idx="23">
                  <c:v>2.2514071294559099</c:v>
                </c:pt>
                <c:pt idx="24">
                  <c:v>2.3452157598499062</c:v>
                </c:pt>
                <c:pt idx="25">
                  <c:v>2.4390243902439024</c:v>
                </c:pt>
                <c:pt idx="26">
                  <c:v>2.5328330206378986</c:v>
                </c:pt>
                <c:pt idx="27">
                  <c:v>2.6266416510318953</c:v>
                </c:pt>
                <c:pt idx="28">
                  <c:v>2.7204502814258911</c:v>
                </c:pt>
                <c:pt idx="29">
                  <c:v>2.8142589118198873</c:v>
                </c:pt>
                <c:pt idx="30">
                  <c:v>2.908067542213884</c:v>
                </c:pt>
                <c:pt idx="31">
                  <c:v>3.0018761726078798</c:v>
                </c:pt>
                <c:pt idx="32">
                  <c:v>3.095684803001876</c:v>
                </c:pt>
                <c:pt idx="33">
                  <c:v>3.1894934333958722</c:v>
                </c:pt>
                <c:pt idx="34">
                  <c:v>3.2833020637898689</c:v>
                </c:pt>
                <c:pt idx="35">
                  <c:v>3.3771106941838651</c:v>
                </c:pt>
                <c:pt idx="36">
                  <c:v>3.4709193245778613</c:v>
                </c:pt>
                <c:pt idx="37">
                  <c:v>3.5647279549718571</c:v>
                </c:pt>
                <c:pt idx="38">
                  <c:v>3.6585365853658534</c:v>
                </c:pt>
                <c:pt idx="39">
                  <c:v>3.75234521575985</c:v>
                </c:pt>
                <c:pt idx="40">
                  <c:v>3.8461538461538463</c:v>
                </c:pt>
                <c:pt idx="41">
                  <c:v>3.9399624765478425</c:v>
                </c:pt>
                <c:pt idx="42">
                  <c:v>4.0337711069418383</c:v>
                </c:pt>
                <c:pt idx="43">
                  <c:v>4.1275797373358349</c:v>
                </c:pt>
                <c:pt idx="44">
                  <c:v>4.2213883677298307</c:v>
                </c:pt>
                <c:pt idx="45">
                  <c:v>4.3151969981238274</c:v>
                </c:pt>
                <c:pt idx="46">
                  <c:v>4.4090056285178241</c:v>
                </c:pt>
                <c:pt idx="47">
                  <c:v>4.5028142589118199</c:v>
                </c:pt>
                <c:pt idx="48">
                  <c:v>4.5966228893058156</c:v>
                </c:pt>
                <c:pt idx="49">
                  <c:v>4.6904315196998123</c:v>
                </c:pt>
                <c:pt idx="50">
                  <c:v>4.784240150093809</c:v>
                </c:pt>
                <c:pt idx="51">
                  <c:v>4.8780487804878048</c:v>
                </c:pt>
                <c:pt idx="52">
                  <c:v>4.9718574108818014</c:v>
                </c:pt>
                <c:pt idx="53">
                  <c:v>5.0656660412757972</c:v>
                </c:pt>
                <c:pt idx="54">
                  <c:v>5.159474671669793</c:v>
                </c:pt>
                <c:pt idx="55">
                  <c:v>5.2532833020637906</c:v>
                </c:pt>
                <c:pt idx="56">
                  <c:v>5.3470919324577864</c:v>
                </c:pt>
                <c:pt idx="57">
                  <c:v>5.4409005628517821</c:v>
                </c:pt>
                <c:pt idx="58">
                  <c:v>5.5347091932457788</c:v>
                </c:pt>
                <c:pt idx="59">
                  <c:v>5.6285178236397746</c:v>
                </c:pt>
                <c:pt idx="60">
                  <c:v>5.7223264540337704</c:v>
                </c:pt>
                <c:pt idx="61">
                  <c:v>5.8161350844277679</c:v>
                </c:pt>
                <c:pt idx="62">
                  <c:v>5.9099437148217637</c:v>
                </c:pt>
                <c:pt idx="63">
                  <c:v>6.0037523452157595</c:v>
                </c:pt>
                <c:pt idx="64">
                  <c:v>6.0975609756097562</c:v>
                </c:pt>
                <c:pt idx="65">
                  <c:v>6.191369606003752</c:v>
                </c:pt>
                <c:pt idx="66">
                  <c:v>6.2851782363977478</c:v>
                </c:pt>
                <c:pt idx="67">
                  <c:v>6.3789868667917444</c:v>
                </c:pt>
                <c:pt idx="68">
                  <c:v>6.4727954971857402</c:v>
                </c:pt>
                <c:pt idx="69">
                  <c:v>6.5666041275797378</c:v>
                </c:pt>
                <c:pt idx="70">
                  <c:v>6.6604127579737344</c:v>
                </c:pt>
                <c:pt idx="71">
                  <c:v>6.7542213883677302</c:v>
                </c:pt>
                <c:pt idx="72">
                  <c:v>6.848030018761726</c:v>
                </c:pt>
                <c:pt idx="73">
                  <c:v>6.9418386491557227</c:v>
                </c:pt>
                <c:pt idx="74">
                  <c:v>7.0356472795497185</c:v>
                </c:pt>
                <c:pt idx="75">
                  <c:v>7.1294559099437143</c:v>
                </c:pt>
                <c:pt idx="76">
                  <c:v>7.2232645403377109</c:v>
                </c:pt>
                <c:pt idx="77">
                  <c:v>7.3170731707317067</c:v>
                </c:pt>
                <c:pt idx="78">
                  <c:v>7.4108818011257034</c:v>
                </c:pt>
                <c:pt idx="79">
                  <c:v>7.5046904315197001</c:v>
                </c:pt>
                <c:pt idx="80">
                  <c:v>7.5984990619136967</c:v>
                </c:pt>
                <c:pt idx="81">
                  <c:v>7.6923076923076925</c:v>
                </c:pt>
                <c:pt idx="82">
                  <c:v>7.7861163227016892</c:v>
                </c:pt>
                <c:pt idx="83">
                  <c:v>7.879924953095685</c:v>
                </c:pt>
                <c:pt idx="84">
                  <c:v>7.9737335834896808</c:v>
                </c:pt>
                <c:pt idx="85">
                  <c:v>8.0675422138836765</c:v>
                </c:pt>
                <c:pt idx="86">
                  <c:v>8.1613508442776741</c:v>
                </c:pt>
                <c:pt idx="87">
                  <c:v>8.2551594746716699</c:v>
                </c:pt>
                <c:pt idx="88">
                  <c:v>8.3489681050656657</c:v>
                </c:pt>
                <c:pt idx="89">
                  <c:v>8.4427767354596615</c:v>
                </c:pt>
                <c:pt idx="90">
                  <c:v>8.536585365853659</c:v>
                </c:pt>
                <c:pt idx="91">
                  <c:v>8.6303939962476548</c:v>
                </c:pt>
                <c:pt idx="92">
                  <c:v>8.7242026266416506</c:v>
                </c:pt>
                <c:pt idx="93">
                  <c:v>8.8180112570356481</c:v>
                </c:pt>
                <c:pt idx="94">
                  <c:v>8.9118198874296439</c:v>
                </c:pt>
                <c:pt idx="95">
                  <c:v>9.0056285178236397</c:v>
                </c:pt>
                <c:pt idx="96">
                  <c:v>9.0994371482176355</c:v>
                </c:pt>
                <c:pt idx="97">
                  <c:v>9.1932457786116313</c:v>
                </c:pt>
                <c:pt idx="98">
                  <c:v>9.2870544090056288</c:v>
                </c:pt>
                <c:pt idx="99">
                  <c:v>9.3808630393996246</c:v>
                </c:pt>
                <c:pt idx="100">
                  <c:v>9.4746716697936204</c:v>
                </c:pt>
                <c:pt idx="101">
                  <c:v>9.568480300187618</c:v>
                </c:pt>
                <c:pt idx="102">
                  <c:v>9.6622889305816138</c:v>
                </c:pt>
                <c:pt idx="103">
                  <c:v>9.7560975609756095</c:v>
                </c:pt>
                <c:pt idx="104">
                  <c:v>9.8499061913696053</c:v>
                </c:pt>
                <c:pt idx="105">
                  <c:v>9.9437148217636029</c:v>
                </c:pt>
                <c:pt idx="106">
                  <c:v>10.037523452157599</c:v>
                </c:pt>
                <c:pt idx="107">
                  <c:v>10.131332082551594</c:v>
                </c:pt>
                <c:pt idx="108">
                  <c:v>10.22514071294559</c:v>
                </c:pt>
                <c:pt idx="109">
                  <c:v>10.318949343339586</c:v>
                </c:pt>
                <c:pt idx="110">
                  <c:v>10.412757973733584</c:v>
                </c:pt>
                <c:pt idx="111">
                  <c:v>10.506566604127581</c:v>
                </c:pt>
                <c:pt idx="112">
                  <c:v>10.600375234521577</c:v>
                </c:pt>
                <c:pt idx="113">
                  <c:v>10.694183864915573</c:v>
                </c:pt>
                <c:pt idx="114">
                  <c:v>10.787992495309568</c:v>
                </c:pt>
                <c:pt idx="115">
                  <c:v>10.881801125703564</c:v>
                </c:pt>
                <c:pt idx="116">
                  <c:v>10.975609756097562</c:v>
                </c:pt>
                <c:pt idx="117">
                  <c:v>11.069418386491558</c:v>
                </c:pt>
                <c:pt idx="118">
                  <c:v>11.163227016885553</c:v>
                </c:pt>
                <c:pt idx="119">
                  <c:v>11.257035647279549</c:v>
                </c:pt>
                <c:pt idx="120">
                  <c:v>11.350844277673545</c:v>
                </c:pt>
                <c:pt idx="121">
                  <c:v>11.444652908067541</c:v>
                </c:pt>
                <c:pt idx="122">
                  <c:v>11.538461538461538</c:v>
                </c:pt>
                <c:pt idx="123">
                  <c:v>11.632270168855536</c:v>
                </c:pt>
                <c:pt idx="124">
                  <c:v>11.726078799249532</c:v>
                </c:pt>
                <c:pt idx="125">
                  <c:v>11.819887429643527</c:v>
                </c:pt>
                <c:pt idx="126">
                  <c:v>11.913696060037523</c:v>
                </c:pt>
                <c:pt idx="127">
                  <c:v>12.007504690431519</c:v>
                </c:pt>
                <c:pt idx="128">
                  <c:v>12.101313320825517</c:v>
                </c:pt>
                <c:pt idx="129">
                  <c:v>12.195121951219512</c:v>
                </c:pt>
                <c:pt idx="130">
                  <c:v>12.288930581613508</c:v>
                </c:pt>
                <c:pt idx="131">
                  <c:v>12.382739212007504</c:v>
                </c:pt>
                <c:pt idx="132">
                  <c:v>12.4765478424015</c:v>
                </c:pt>
                <c:pt idx="133">
                  <c:v>12.570356472795496</c:v>
                </c:pt>
                <c:pt idx="134">
                  <c:v>12.664165103189493</c:v>
                </c:pt>
                <c:pt idx="135">
                  <c:v>12.757973733583489</c:v>
                </c:pt>
                <c:pt idx="136">
                  <c:v>12.851782363977485</c:v>
                </c:pt>
                <c:pt idx="137">
                  <c:v>12.94559099437148</c:v>
                </c:pt>
                <c:pt idx="138">
                  <c:v>13.03939962476548</c:v>
                </c:pt>
                <c:pt idx="139">
                  <c:v>13.133208255159476</c:v>
                </c:pt>
                <c:pt idx="140">
                  <c:v>13.227016885553471</c:v>
                </c:pt>
                <c:pt idx="141">
                  <c:v>13.320825515947469</c:v>
                </c:pt>
                <c:pt idx="142">
                  <c:v>13.414634146341465</c:v>
                </c:pt>
                <c:pt idx="143">
                  <c:v>13.50844277673546</c:v>
                </c:pt>
                <c:pt idx="144">
                  <c:v>13.602251407129456</c:v>
                </c:pt>
                <c:pt idx="145">
                  <c:v>13.696060037523452</c:v>
                </c:pt>
                <c:pt idx="146">
                  <c:v>13.78986866791745</c:v>
                </c:pt>
                <c:pt idx="147">
                  <c:v>13.883677298311445</c:v>
                </c:pt>
                <c:pt idx="148">
                  <c:v>13.977485928705441</c:v>
                </c:pt>
                <c:pt idx="149">
                  <c:v>14.071294559099437</c:v>
                </c:pt>
                <c:pt idx="150">
                  <c:v>14.165103189493433</c:v>
                </c:pt>
                <c:pt idx="151">
                  <c:v>14.258911819887429</c:v>
                </c:pt>
                <c:pt idx="152">
                  <c:v>14.352720450281426</c:v>
                </c:pt>
                <c:pt idx="153">
                  <c:v>14.446529080675422</c:v>
                </c:pt>
                <c:pt idx="154">
                  <c:v>14.540337711069418</c:v>
                </c:pt>
                <c:pt idx="155">
                  <c:v>14.634146341463413</c:v>
                </c:pt>
                <c:pt idx="156">
                  <c:v>14.727954971857409</c:v>
                </c:pt>
                <c:pt idx="157">
                  <c:v>14.821763602251407</c:v>
                </c:pt>
                <c:pt idx="158">
                  <c:v>14.915572232645403</c:v>
                </c:pt>
                <c:pt idx="159">
                  <c:v>15.0093808630394</c:v>
                </c:pt>
                <c:pt idx="160">
                  <c:v>15.103189493433398</c:v>
                </c:pt>
                <c:pt idx="161">
                  <c:v>15.196998123827393</c:v>
                </c:pt>
                <c:pt idx="162">
                  <c:v>15.290806754221389</c:v>
                </c:pt>
                <c:pt idx="163">
                  <c:v>15.384615384615385</c:v>
                </c:pt>
                <c:pt idx="164">
                  <c:v>15.478424015009381</c:v>
                </c:pt>
                <c:pt idx="165">
                  <c:v>15.572232645403378</c:v>
                </c:pt>
                <c:pt idx="166">
                  <c:v>15.666041275797374</c:v>
                </c:pt>
                <c:pt idx="167">
                  <c:v>15.75984990619137</c:v>
                </c:pt>
                <c:pt idx="168">
                  <c:v>15.853658536585366</c:v>
                </c:pt>
                <c:pt idx="169">
                  <c:v>15.947467166979362</c:v>
                </c:pt>
                <c:pt idx="170">
                  <c:v>16.041275797373359</c:v>
                </c:pt>
                <c:pt idx="171">
                  <c:v>16.135084427767353</c:v>
                </c:pt>
                <c:pt idx="172">
                  <c:v>16.228893058161351</c:v>
                </c:pt>
                <c:pt idx="173">
                  <c:v>16.322701688555348</c:v>
                </c:pt>
                <c:pt idx="174">
                  <c:v>16.416510318949342</c:v>
                </c:pt>
                <c:pt idx="175">
                  <c:v>16.51031894934334</c:v>
                </c:pt>
                <c:pt idx="176">
                  <c:v>16.604127579737334</c:v>
                </c:pt>
                <c:pt idx="177">
                  <c:v>16.697936210131331</c:v>
                </c:pt>
                <c:pt idx="178">
                  <c:v>16.791744840525329</c:v>
                </c:pt>
                <c:pt idx="179">
                  <c:v>16.885553470919323</c:v>
                </c:pt>
                <c:pt idx="180">
                  <c:v>16.97936210131332</c:v>
                </c:pt>
                <c:pt idx="181">
                  <c:v>17.073170731707318</c:v>
                </c:pt>
                <c:pt idx="182">
                  <c:v>17.166979362101316</c:v>
                </c:pt>
                <c:pt idx="183">
                  <c:v>17.26078799249531</c:v>
                </c:pt>
                <c:pt idx="184">
                  <c:v>17.354596622889307</c:v>
                </c:pt>
                <c:pt idx="185">
                  <c:v>17.448405253283301</c:v>
                </c:pt>
                <c:pt idx="186">
                  <c:v>17.542213883677299</c:v>
                </c:pt>
                <c:pt idx="187">
                  <c:v>17.636022514071296</c:v>
                </c:pt>
                <c:pt idx="188">
                  <c:v>17.72983114446529</c:v>
                </c:pt>
                <c:pt idx="189">
                  <c:v>17.823639774859288</c:v>
                </c:pt>
                <c:pt idx="190">
                  <c:v>17.917448405253282</c:v>
                </c:pt>
                <c:pt idx="191">
                  <c:v>18.011257035647279</c:v>
                </c:pt>
                <c:pt idx="192">
                  <c:v>18.105065666041277</c:v>
                </c:pt>
                <c:pt idx="193">
                  <c:v>18.198874296435271</c:v>
                </c:pt>
                <c:pt idx="194">
                  <c:v>18.292682926829269</c:v>
                </c:pt>
                <c:pt idx="195">
                  <c:v>18.386491557223263</c:v>
                </c:pt>
                <c:pt idx="196">
                  <c:v>18.48030018761726</c:v>
                </c:pt>
                <c:pt idx="197">
                  <c:v>18.574108818011258</c:v>
                </c:pt>
                <c:pt idx="198">
                  <c:v>18.667917448405252</c:v>
                </c:pt>
                <c:pt idx="199">
                  <c:v>18.761726078799249</c:v>
                </c:pt>
                <c:pt idx="200">
                  <c:v>18.855534709193243</c:v>
                </c:pt>
                <c:pt idx="201">
                  <c:v>18.949343339587241</c:v>
                </c:pt>
                <c:pt idx="202">
                  <c:v>19.043151969981238</c:v>
                </c:pt>
                <c:pt idx="203">
                  <c:v>19.136960600375236</c:v>
                </c:pt>
                <c:pt idx="204">
                  <c:v>19.230769230769234</c:v>
                </c:pt>
                <c:pt idx="205">
                  <c:v>19.324577861163228</c:v>
                </c:pt>
                <c:pt idx="206">
                  <c:v>19.418386491557225</c:v>
                </c:pt>
                <c:pt idx="207">
                  <c:v>19.512195121951219</c:v>
                </c:pt>
                <c:pt idx="208">
                  <c:v>19.606003752345217</c:v>
                </c:pt>
                <c:pt idx="209">
                  <c:v>19.699812382739211</c:v>
                </c:pt>
                <c:pt idx="210">
                  <c:v>19.793621013133208</c:v>
                </c:pt>
                <c:pt idx="211">
                  <c:v>19.887429643527206</c:v>
                </c:pt>
                <c:pt idx="212">
                  <c:v>19.9812382739212</c:v>
                </c:pt>
                <c:pt idx="213">
                  <c:v>20.075046904315197</c:v>
                </c:pt>
                <c:pt idx="214">
                  <c:v>20.168855534709191</c:v>
                </c:pt>
                <c:pt idx="215">
                  <c:v>20.262664165103189</c:v>
                </c:pt>
                <c:pt idx="216">
                  <c:v>20.356472795497186</c:v>
                </c:pt>
                <c:pt idx="217">
                  <c:v>20.45028142589118</c:v>
                </c:pt>
                <c:pt idx="218">
                  <c:v>20.544090056285178</c:v>
                </c:pt>
                <c:pt idx="219">
                  <c:v>20.637898686679172</c:v>
                </c:pt>
                <c:pt idx="220">
                  <c:v>20.73170731707317</c:v>
                </c:pt>
                <c:pt idx="221">
                  <c:v>20.825515947467167</c:v>
                </c:pt>
                <c:pt idx="222">
                  <c:v>20.919324577861161</c:v>
                </c:pt>
                <c:pt idx="223">
                  <c:v>21.013133208255162</c:v>
                </c:pt>
                <c:pt idx="224">
                  <c:v>21.106941838649156</c:v>
                </c:pt>
                <c:pt idx="225">
                  <c:v>21.200750469043154</c:v>
                </c:pt>
                <c:pt idx="226">
                  <c:v>21.294559099437148</c:v>
                </c:pt>
                <c:pt idx="227">
                  <c:v>21.388367729831145</c:v>
                </c:pt>
                <c:pt idx="228">
                  <c:v>21.482176360225143</c:v>
                </c:pt>
                <c:pt idx="229">
                  <c:v>21.575984990619137</c:v>
                </c:pt>
                <c:pt idx="230">
                  <c:v>21.669793621013135</c:v>
                </c:pt>
                <c:pt idx="231">
                  <c:v>21.763602251407129</c:v>
                </c:pt>
                <c:pt idx="232">
                  <c:v>21.857410881801126</c:v>
                </c:pt>
                <c:pt idx="233">
                  <c:v>21.951219512195124</c:v>
                </c:pt>
                <c:pt idx="234">
                  <c:v>22.045028142589118</c:v>
                </c:pt>
                <c:pt idx="235">
                  <c:v>22.138836772983115</c:v>
                </c:pt>
                <c:pt idx="236">
                  <c:v>22.232645403377109</c:v>
                </c:pt>
                <c:pt idx="237">
                  <c:v>22.326454033771107</c:v>
                </c:pt>
                <c:pt idx="238">
                  <c:v>22.420262664165101</c:v>
                </c:pt>
                <c:pt idx="239">
                  <c:v>22.514071294559098</c:v>
                </c:pt>
                <c:pt idx="240">
                  <c:v>22.607879924953096</c:v>
                </c:pt>
                <c:pt idx="241">
                  <c:v>22.70168855534709</c:v>
                </c:pt>
                <c:pt idx="242">
                  <c:v>22.795497185741088</c:v>
                </c:pt>
                <c:pt idx="243">
                  <c:v>22.889305816135082</c:v>
                </c:pt>
                <c:pt idx="244">
                  <c:v>22.983114446529079</c:v>
                </c:pt>
                <c:pt idx="245">
                  <c:v>23.076923076923077</c:v>
                </c:pt>
                <c:pt idx="246">
                  <c:v>23.170731707317074</c:v>
                </c:pt>
                <c:pt idx="247">
                  <c:v>23.264540337711072</c:v>
                </c:pt>
                <c:pt idx="248">
                  <c:v>23.358348968105066</c:v>
                </c:pt>
                <c:pt idx="249">
                  <c:v>23.452157598499063</c:v>
                </c:pt>
                <c:pt idx="250">
                  <c:v>23.545966228893057</c:v>
                </c:pt>
                <c:pt idx="251">
                  <c:v>23.639774859287055</c:v>
                </c:pt>
                <c:pt idx="252">
                  <c:v>23.733583489681052</c:v>
                </c:pt>
                <c:pt idx="253">
                  <c:v>23.827392120075046</c:v>
                </c:pt>
                <c:pt idx="254">
                  <c:v>23.921200750469044</c:v>
                </c:pt>
                <c:pt idx="255">
                  <c:v>24.015009380863038</c:v>
                </c:pt>
                <c:pt idx="256">
                  <c:v>24.108818011257036</c:v>
                </c:pt>
                <c:pt idx="257">
                  <c:v>24.202626641651033</c:v>
                </c:pt>
                <c:pt idx="258">
                  <c:v>24.296435272045027</c:v>
                </c:pt>
                <c:pt idx="259">
                  <c:v>24.390243902439025</c:v>
                </c:pt>
                <c:pt idx="260">
                  <c:v>24.484052532833019</c:v>
                </c:pt>
                <c:pt idx="261">
                  <c:v>24.577861163227016</c:v>
                </c:pt>
                <c:pt idx="262">
                  <c:v>24.671669793621014</c:v>
                </c:pt>
                <c:pt idx="263">
                  <c:v>24.765478424015008</c:v>
                </c:pt>
                <c:pt idx="264">
                  <c:v>24.859287054409005</c:v>
                </c:pt>
                <c:pt idx="265">
                  <c:v>24.953095684802999</c:v>
                </c:pt>
                <c:pt idx="266">
                  <c:v>25.046904315197001</c:v>
                </c:pt>
                <c:pt idx="267">
                  <c:v>25.140712945590991</c:v>
                </c:pt>
                <c:pt idx="268">
                  <c:v>25.234521575984992</c:v>
                </c:pt>
                <c:pt idx="269">
                  <c:v>25.328330206378986</c:v>
                </c:pt>
                <c:pt idx="270">
                  <c:v>25.422138836772984</c:v>
                </c:pt>
                <c:pt idx="271">
                  <c:v>25.515947467166978</c:v>
                </c:pt>
                <c:pt idx="272">
                  <c:v>25.609756097560975</c:v>
                </c:pt>
                <c:pt idx="273">
                  <c:v>25.703564727954969</c:v>
                </c:pt>
                <c:pt idx="274">
                  <c:v>25.797373358348967</c:v>
                </c:pt>
                <c:pt idx="275">
                  <c:v>25.891181988742961</c:v>
                </c:pt>
                <c:pt idx="276">
                  <c:v>25.984990619136962</c:v>
                </c:pt>
                <c:pt idx="277">
                  <c:v>26.07879924953096</c:v>
                </c:pt>
                <c:pt idx="278">
                  <c:v>26.172607879924954</c:v>
                </c:pt>
                <c:pt idx="279">
                  <c:v>26.266416510318951</c:v>
                </c:pt>
                <c:pt idx="280">
                  <c:v>26.360225140712945</c:v>
                </c:pt>
                <c:pt idx="281">
                  <c:v>26.454033771106943</c:v>
                </c:pt>
                <c:pt idx="282">
                  <c:v>26.547842401500937</c:v>
                </c:pt>
                <c:pt idx="283">
                  <c:v>26.641651031894938</c:v>
                </c:pt>
                <c:pt idx="284">
                  <c:v>26.735459662288928</c:v>
                </c:pt>
                <c:pt idx="285">
                  <c:v>26.829268292682929</c:v>
                </c:pt>
                <c:pt idx="286">
                  <c:v>26.923076923076923</c:v>
                </c:pt>
                <c:pt idx="287">
                  <c:v>27.016885553470921</c:v>
                </c:pt>
                <c:pt idx="288">
                  <c:v>27.110694183864915</c:v>
                </c:pt>
                <c:pt idx="289">
                  <c:v>27.204502814258912</c:v>
                </c:pt>
                <c:pt idx="290">
                  <c:v>27.298311444652906</c:v>
                </c:pt>
                <c:pt idx="291">
                  <c:v>27.392120075046904</c:v>
                </c:pt>
                <c:pt idx="292">
                  <c:v>27.485928705440898</c:v>
                </c:pt>
                <c:pt idx="293">
                  <c:v>27.579737335834899</c:v>
                </c:pt>
                <c:pt idx="294">
                  <c:v>27.67354596622889</c:v>
                </c:pt>
                <c:pt idx="295">
                  <c:v>27.767354596622891</c:v>
                </c:pt>
                <c:pt idx="296">
                  <c:v>27.861163227016881</c:v>
                </c:pt>
                <c:pt idx="297">
                  <c:v>27.954971857410882</c:v>
                </c:pt>
                <c:pt idx="298">
                  <c:v>28.04878048780488</c:v>
                </c:pt>
                <c:pt idx="299">
                  <c:v>28.142589118198874</c:v>
                </c:pt>
                <c:pt idx="300">
                  <c:v>28.236397748592871</c:v>
                </c:pt>
                <c:pt idx="301">
                  <c:v>28.330206378986865</c:v>
                </c:pt>
                <c:pt idx="302">
                  <c:v>28.424015009380867</c:v>
                </c:pt>
                <c:pt idx="303">
                  <c:v>28.517823639774857</c:v>
                </c:pt>
                <c:pt idx="304">
                  <c:v>28.611632270168858</c:v>
                </c:pt>
                <c:pt idx="305">
                  <c:v>28.705440900562852</c:v>
                </c:pt>
                <c:pt idx="306">
                  <c:v>28.79924953095685</c:v>
                </c:pt>
                <c:pt idx="307">
                  <c:v>28.893058161350844</c:v>
                </c:pt>
                <c:pt idx="308">
                  <c:v>28.986866791744841</c:v>
                </c:pt>
                <c:pt idx="309">
                  <c:v>29.080675422138835</c:v>
                </c:pt>
                <c:pt idx="310">
                  <c:v>29.174484052532833</c:v>
                </c:pt>
                <c:pt idx="311">
                  <c:v>29.268292682926827</c:v>
                </c:pt>
                <c:pt idx="312">
                  <c:v>29.362101313320828</c:v>
                </c:pt>
                <c:pt idx="313">
                  <c:v>29.455909943714818</c:v>
                </c:pt>
                <c:pt idx="314">
                  <c:v>29.54971857410882</c:v>
                </c:pt>
                <c:pt idx="315">
                  <c:v>29.643527204502814</c:v>
                </c:pt>
                <c:pt idx="316">
                  <c:v>29.737335834896811</c:v>
                </c:pt>
                <c:pt idx="317">
                  <c:v>29.831144465290805</c:v>
                </c:pt>
                <c:pt idx="318">
                  <c:v>29.924953095684803</c:v>
                </c:pt>
                <c:pt idx="319">
                  <c:v>30.0187617260788</c:v>
                </c:pt>
                <c:pt idx="320">
                  <c:v>30.112570356472794</c:v>
                </c:pt>
                <c:pt idx="321">
                  <c:v>30.206378986866795</c:v>
                </c:pt>
                <c:pt idx="322">
                  <c:v>30.300187617260789</c:v>
                </c:pt>
                <c:pt idx="323">
                  <c:v>30.393996247654787</c:v>
                </c:pt>
                <c:pt idx="324">
                  <c:v>30.487804878048781</c:v>
                </c:pt>
                <c:pt idx="325">
                  <c:v>30.581613508442778</c:v>
                </c:pt>
                <c:pt idx="326">
                  <c:v>30.675422138836772</c:v>
                </c:pt>
                <c:pt idx="327">
                  <c:v>30.76923076923077</c:v>
                </c:pt>
                <c:pt idx="328">
                  <c:v>30.863039399624764</c:v>
                </c:pt>
                <c:pt idx="329">
                  <c:v>30.956848030018762</c:v>
                </c:pt>
                <c:pt idx="330">
                  <c:v>31.050656660412756</c:v>
                </c:pt>
                <c:pt idx="331">
                  <c:v>31.144465290806757</c:v>
                </c:pt>
                <c:pt idx="332">
                  <c:v>31.238273921200747</c:v>
                </c:pt>
                <c:pt idx="333">
                  <c:v>31.332082551594748</c:v>
                </c:pt>
                <c:pt idx="334">
                  <c:v>31.425891181988742</c:v>
                </c:pt>
                <c:pt idx="335">
                  <c:v>31.51969981238274</c:v>
                </c:pt>
                <c:pt idx="336">
                  <c:v>31.613508442776734</c:v>
                </c:pt>
                <c:pt idx="337">
                  <c:v>31.707317073170731</c:v>
                </c:pt>
                <c:pt idx="338">
                  <c:v>31.801125703564725</c:v>
                </c:pt>
                <c:pt idx="339">
                  <c:v>31.894934333958723</c:v>
                </c:pt>
                <c:pt idx="340">
                  <c:v>31.988742964352717</c:v>
                </c:pt>
                <c:pt idx="341">
                  <c:v>32.082551594746718</c:v>
                </c:pt>
                <c:pt idx="342">
                  <c:v>32.176360225140712</c:v>
                </c:pt>
                <c:pt idx="343">
                  <c:v>32.270168855534706</c:v>
                </c:pt>
                <c:pt idx="344">
                  <c:v>32.363977485928707</c:v>
                </c:pt>
                <c:pt idx="345">
                  <c:v>32.457786116322701</c:v>
                </c:pt>
                <c:pt idx="346">
                  <c:v>32.551594746716702</c:v>
                </c:pt>
                <c:pt idx="347">
                  <c:v>32.645403377110696</c:v>
                </c:pt>
                <c:pt idx="348">
                  <c:v>32.73921200750469</c:v>
                </c:pt>
                <c:pt idx="349">
                  <c:v>32.833020637898684</c:v>
                </c:pt>
                <c:pt idx="350">
                  <c:v>32.926829268292686</c:v>
                </c:pt>
                <c:pt idx="351">
                  <c:v>33.02063789868668</c:v>
                </c:pt>
                <c:pt idx="352">
                  <c:v>33.114446529080674</c:v>
                </c:pt>
                <c:pt idx="353">
                  <c:v>33.208255159474668</c:v>
                </c:pt>
                <c:pt idx="354">
                  <c:v>33.302063789868669</c:v>
                </c:pt>
                <c:pt idx="355">
                  <c:v>33.395872420262663</c:v>
                </c:pt>
                <c:pt idx="356">
                  <c:v>33.489681050656664</c:v>
                </c:pt>
                <c:pt idx="357">
                  <c:v>33.583489681050658</c:v>
                </c:pt>
                <c:pt idx="358">
                  <c:v>33.677298311444652</c:v>
                </c:pt>
                <c:pt idx="359">
                  <c:v>33.771106941838646</c:v>
                </c:pt>
                <c:pt idx="360">
                  <c:v>33.864915572232647</c:v>
                </c:pt>
                <c:pt idx="361">
                  <c:v>33.958724202626641</c:v>
                </c:pt>
                <c:pt idx="362">
                  <c:v>34.052532833020635</c:v>
                </c:pt>
                <c:pt idx="363">
                  <c:v>34.146341463414636</c:v>
                </c:pt>
                <c:pt idx="364">
                  <c:v>34.24015009380863</c:v>
                </c:pt>
                <c:pt idx="365">
                  <c:v>34.333958724202631</c:v>
                </c:pt>
                <c:pt idx="366">
                  <c:v>34.427767354596625</c:v>
                </c:pt>
                <c:pt idx="367">
                  <c:v>34.521575984990619</c:v>
                </c:pt>
                <c:pt idx="368">
                  <c:v>34.615384615384613</c:v>
                </c:pt>
                <c:pt idx="369">
                  <c:v>34.709193245778614</c:v>
                </c:pt>
                <c:pt idx="370">
                  <c:v>34.803001876172608</c:v>
                </c:pt>
                <c:pt idx="371">
                  <c:v>34.896810506566602</c:v>
                </c:pt>
                <c:pt idx="372">
                  <c:v>34.990619136960596</c:v>
                </c:pt>
                <c:pt idx="373">
                  <c:v>35.084427767354597</c:v>
                </c:pt>
                <c:pt idx="374">
                  <c:v>35.178236397748591</c:v>
                </c:pt>
                <c:pt idx="375">
                  <c:v>35.272045028142593</c:v>
                </c:pt>
                <c:pt idx="376">
                  <c:v>35.365853658536587</c:v>
                </c:pt>
                <c:pt idx="377">
                  <c:v>35.459662288930581</c:v>
                </c:pt>
                <c:pt idx="378">
                  <c:v>35.553470919324575</c:v>
                </c:pt>
                <c:pt idx="379">
                  <c:v>35.647279549718576</c:v>
                </c:pt>
                <c:pt idx="380">
                  <c:v>35.74108818011257</c:v>
                </c:pt>
                <c:pt idx="381">
                  <c:v>35.834896810506564</c:v>
                </c:pt>
                <c:pt idx="382">
                  <c:v>35.928705440900558</c:v>
                </c:pt>
                <c:pt idx="383">
                  <c:v>36.022514071294559</c:v>
                </c:pt>
                <c:pt idx="384">
                  <c:v>36.11632270168856</c:v>
                </c:pt>
                <c:pt idx="385">
                  <c:v>36.210131332082554</c:v>
                </c:pt>
                <c:pt idx="386">
                  <c:v>36.303939962476548</c:v>
                </c:pt>
                <c:pt idx="387">
                  <c:v>36.397748592870542</c:v>
                </c:pt>
                <c:pt idx="388">
                  <c:v>36.491557223264543</c:v>
                </c:pt>
                <c:pt idx="389">
                  <c:v>36.585365853658537</c:v>
                </c:pt>
                <c:pt idx="390">
                  <c:v>36.679174484052538</c:v>
                </c:pt>
                <c:pt idx="391">
                  <c:v>36.772983114446525</c:v>
                </c:pt>
                <c:pt idx="392">
                  <c:v>36.866791744840526</c:v>
                </c:pt>
                <c:pt idx="393">
                  <c:v>36.96060037523452</c:v>
                </c:pt>
                <c:pt idx="394">
                  <c:v>37.054409005628521</c:v>
                </c:pt>
                <c:pt idx="395">
                  <c:v>37.148217636022515</c:v>
                </c:pt>
                <c:pt idx="396">
                  <c:v>37.242026266416509</c:v>
                </c:pt>
                <c:pt idx="397">
                  <c:v>37.335834896810503</c:v>
                </c:pt>
                <c:pt idx="398">
                  <c:v>37.429643527204504</c:v>
                </c:pt>
                <c:pt idx="399">
                  <c:v>37.523452157598499</c:v>
                </c:pt>
                <c:pt idx="400">
                  <c:v>37.617260787992493</c:v>
                </c:pt>
                <c:pt idx="401">
                  <c:v>37.711069418386487</c:v>
                </c:pt>
                <c:pt idx="402">
                  <c:v>37.804878048780488</c:v>
                </c:pt>
                <c:pt idx="403">
                  <c:v>37.898686679174482</c:v>
                </c:pt>
                <c:pt idx="404">
                  <c:v>37.992495309568483</c:v>
                </c:pt>
                <c:pt idx="405">
                  <c:v>38.086303939962477</c:v>
                </c:pt>
                <c:pt idx="406">
                  <c:v>38.180112570356471</c:v>
                </c:pt>
                <c:pt idx="407">
                  <c:v>38.273921200750472</c:v>
                </c:pt>
                <c:pt idx="408">
                  <c:v>38.367729831144466</c:v>
                </c:pt>
                <c:pt idx="409">
                  <c:v>38.461538461538467</c:v>
                </c:pt>
                <c:pt idx="410">
                  <c:v>38.555347091932454</c:v>
                </c:pt>
                <c:pt idx="411">
                  <c:v>38.649155722326455</c:v>
                </c:pt>
                <c:pt idx="412">
                  <c:v>38.742964352720449</c:v>
                </c:pt>
                <c:pt idx="413">
                  <c:v>38.83677298311445</c:v>
                </c:pt>
                <c:pt idx="414">
                  <c:v>38.930581613508444</c:v>
                </c:pt>
                <c:pt idx="415">
                  <c:v>39.024390243902438</c:v>
                </c:pt>
                <c:pt idx="416">
                  <c:v>39.118198874296432</c:v>
                </c:pt>
                <c:pt idx="417">
                  <c:v>39.212007504690433</c:v>
                </c:pt>
                <c:pt idx="418">
                  <c:v>39.305816135084427</c:v>
                </c:pt>
                <c:pt idx="419">
                  <c:v>39.399624765478421</c:v>
                </c:pt>
                <c:pt idx="420">
                  <c:v>39.493433395872415</c:v>
                </c:pt>
                <c:pt idx="421">
                  <c:v>39.587242026266416</c:v>
                </c:pt>
                <c:pt idx="422">
                  <c:v>39.68105065666041</c:v>
                </c:pt>
                <c:pt idx="423">
                  <c:v>39.774859287054412</c:v>
                </c:pt>
                <c:pt idx="424">
                  <c:v>39.868667917448406</c:v>
                </c:pt>
                <c:pt idx="425">
                  <c:v>39.9624765478424</c:v>
                </c:pt>
                <c:pt idx="426">
                  <c:v>40.056285178236401</c:v>
                </c:pt>
                <c:pt idx="427">
                  <c:v>40.150093808630395</c:v>
                </c:pt>
                <c:pt idx="428">
                  <c:v>40.243902439024396</c:v>
                </c:pt>
                <c:pt idx="429">
                  <c:v>40.337711069418383</c:v>
                </c:pt>
                <c:pt idx="430">
                  <c:v>40.431519699812384</c:v>
                </c:pt>
                <c:pt idx="431">
                  <c:v>40.525328330206378</c:v>
                </c:pt>
                <c:pt idx="432">
                  <c:v>40.619136960600379</c:v>
                </c:pt>
                <c:pt idx="433">
                  <c:v>40.712945590994373</c:v>
                </c:pt>
                <c:pt idx="434">
                  <c:v>40.806754221388367</c:v>
                </c:pt>
                <c:pt idx="435">
                  <c:v>40.900562851782361</c:v>
                </c:pt>
                <c:pt idx="436">
                  <c:v>40.994371482176362</c:v>
                </c:pt>
                <c:pt idx="437">
                  <c:v>41.088180112570356</c:v>
                </c:pt>
                <c:pt idx="438">
                  <c:v>41.181988742964357</c:v>
                </c:pt>
                <c:pt idx="439">
                  <c:v>41.275797373358344</c:v>
                </c:pt>
                <c:pt idx="440">
                  <c:v>41.369606003752345</c:v>
                </c:pt>
                <c:pt idx="441">
                  <c:v>41.463414634146339</c:v>
                </c:pt>
                <c:pt idx="442">
                  <c:v>41.55722326454034</c:v>
                </c:pt>
                <c:pt idx="443">
                  <c:v>41.651031894934334</c:v>
                </c:pt>
                <c:pt idx="444">
                  <c:v>41.744840525328328</c:v>
                </c:pt>
                <c:pt idx="445">
                  <c:v>41.838649155722322</c:v>
                </c:pt>
                <c:pt idx="446">
                  <c:v>41.932457786116323</c:v>
                </c:pt>
                <c:pt idx="447">
                  <c:v>42.026266416510325</c:v>
                </c:pt>
                <c:pt idx="448">
                  <c:v>42.120075046904319</c:v>
                </c:pt>
                <c:pt idx="449">
                  <c:v>42.213883677298313</c:v>
                </c:pt>
                <c:pt idx="450">
                  <c:v>42.307692307692307</c:v>
                </c:pt>
                <c:pt idx="451">
                  <c:v>42.401500938086308</c:v>
                </c:pt>
                <c:pt idx="452">
                  <c:v>42.495309568480302</c:v>
                </c:pt>
                <c:pt idx="453">
                  <c:v>42.589118198874296</c:v>
                </c:pt>
                <c:pt idx="454">
                  <c:v>42.68292682926829</c:v>
                </c:pt>
                <c:pt idx="455">
                  <c:v>42.776735459662291</c:v>
                </c:pt>
                <c:pt idx="456">
                  <c:v>42.870544090056285</c:v>
                </c:pt>
                <c:pt idx="457">
                  <c:v>42.964352720450286</c:v>
                </c:pt>
                <c:pt idx="458">
                  <c:v>43.058161350844273</c:v>
                </c:pt>
                <c:pt idx="459">
                  <c:v>43.151969981238274</c:v>
                </c:pt>
                <c:pt idx="460">
                  <c:v>43.245778611632268</c:v>
                </c:pt>
                <c:pt idx="461">
                  <c:v>43.339587242026269</c:v>
                </c:pt>
                <c:pt idx="462">
                  <c:v>43.433395872420263</c:v>
                </c:pt>
                <c:pt idx="463">
                  <c:v>43.527204502814257</c:v>
                </c:pt>
                <c:pt idx="464">
                  <c:v>43.621013133208251</c:v>
                </c:pt>
                <c:pt idx="465">
                  <c:v>43.714821763602252</c:v>
                </c:pt>
                <c:pt idx="466">
                  <c:v>43.808630393996246</c:v>
                </c:pt>
                <c:pt idx="467">
                  <c:v>43.902439024390247</c:v>
                </c:pt>
                <c:pt idx="468">
                  <c:v>43.996247654784234</c:v>
                </c:pt>
                <c:pt idx="469">
                  <c:v>44.090056285178235</c:v>
                </c:pt>
                <c:pt idx="470">
                  <c:v>44.183864915572236</c:v>
                </c:pt>
                <c:pt idx="471">
                  <c:v>44.277673545966231</c:v>
                </c:pt>
                <c:pt idx="472">
                  <c:v>44.371482176360225</c:v>
                </c:pt>
                <c:pt idx="473">
                  <c:v>44.465290806754219</c:v>
                </c:pt>
                <c:pt idx="474">
                  <c:v>44.55909943714822</c:v>
                </c:pt>
                <c:pt idx="475">
                  <c:v>44.652908067542214</c:v>
                </c:pt>
                <c:pt idx="476">
                  <c:v>44.746716697936215</c:v>
                </c:pt>
                <c:pt idx="477">
                  <c:v>44.840525328330202</c:v>
                </c:pt>
                <c:pt idx="478">
                  <c:v>44.934333958724203</c:v>
                </c:pt>
                <c:pt idx="479">
                  <c:v>45.028142589118197</c:v>
                </c:pt>
                <c:pt idx="480">
                  <c:v>45.121951219512198</c:v>
                </c:pt>
                <c:pt idx="481">
                  <c:v>45.215759849906192</c:v>
                </c:pt>
                <c:pt idx="482">
                  <c:v>45.309568480300186</c:v>
                </c:pt>
                <c:pt idx="483">
                  <c:v>45.40337711069418</c:v>
                </c:pt>
                <c:pt idx="484">
                  <c:v>45.497185741088181</c:v>
                </c:pt>
                <c:pt idx="485">
                  <c:v>45.590994371482175</c:v>
                </c:pt>
                <c:pt idx="486">
                  <c:v>45.684803001876176</c:v>
                </c:pt>
                <c:pt idx="487">
                  <c:v>45.778611632270163</c:v>
                </c:pt>
                <c:pt idx="488">
                  <c:v>45.872420262664164</c:v>
                </c:pt>
                <c:pt idx="489">
                  <c:v>45.966228893058158</c:v>
                </c:pt>
                <c:pt idx="490">
                  <c:v>46.060037523452159</c:v>
                </c:pt>
                <c:pt idx="491">
                  <c:v>46.153846153846153</c:v>
                </c:pt>
                <c:pt idx="492">
                  <c:v>46.247654784240147</c:v>
                </c:pt>
                <c:pt idx="493">
                  <c:v>46.341463414634148</c:v>
                </c:pt>
                <c:pt idx="494">
                  <c:v>46.435272045028142</c:v>
                </c:pt>
                <c:pt idx="495">
                  <c:v>46.529080675422144</c:v>
                </c:pt>
                <c:pt idx="496">
                  <c:v>46.622889305816138</c:v>
                </c:pt>
                <c:pt idx="497">
                  <c:v>46.716697936210132</c:v>
                </c:pt>
                <c:pt idx="498">
                  <c:v>46.810506566604126</c:v>
                </c:pt>
                <c:pt idx="499">
                  <c:v>46.904315196998127</c:v>
                </c:pt>
                <c:pt idx="500">
                  <c:v>46.998123827392121</c:v>
                </c:pt>
                <c:pt idx="501">
                  <c:v>47.091932457786115</c:v>
                </c:pt>
                <c:pt idx="502">
                  <c:v>47.185741088180109</c:v>
                </c:pt>
                <c:pt idx="503">
                  <c:v>47.27954971857411</c:v>
                </c:pt>
                <c:pt idx="504">
                  <c:v>47.373358348968104</c:v>
                </c:pt>
                <c:pt idx="505">
                  <c:v>47.467166979362105</c:v>
                </c:pt>
                <c:pt idx="506">
                  <c:v>47.560975609756099</c:v>
                </c:pt>
                <c:pt idx="507">
                  <c:v>47.654784240150093</c:v>
                </c:pt>
                <c:pt idx="508">
                  <c:v>47.748592870544087</c:v>
                </c:pt>
                <c:pt idx="509">
                  <c:v>47.842401500938088</c:v>
                </c:pt>
                <c:pt idx="510">
                  <c:v>47.936210131332082</c:v>
                </c:pt>
                <c:pt idx="511">
                  <c:v>48.030018761726076</c:v>
                </c:pt>
                <c:pt idx="512">
                  <c:v>48.123827392120077</c:v>
                </c:pt>
                <c:pt idx="513">
                  <c:v>48.217636022514071</c:v>
                </c:pt>
                <c:pt idx="514">
                  <c:v>48.311444652908072</c:v>
                </c:pt>
                <c:pt idx="515">
                  <c:v>48.405253283302066</c:v>
                </c:pt>
                <c:pt idx="516">
                  <c:v>48.49906191369606</c:v>
                </c:pt>
                <c:pt idx="517">
                  <c:v>48.592870544090054</c:v>
                </c:pt>
                <c:pt idx="518">
                  <c:v>48.686679174484055</c:v>
                </c:pt>
                <c:pt idx="519">
                  <c:v>48.780487804878049</c:v>
                </c:pt>
                <c:pt idx="520">
                  <c:v>48.874296435272043</c:v>
                </c:pt>
                <c:pt idx="521">
                  <c:v>48.968105065666037</c:v>
                </c:pt>
                <c:pt idx="522">
                  <c:v>49.061913696060039</c:v>
                </c:pt>
                <c:pt idx="523">
                  <c:v>49.155722326454033</c:v>
                </c:pt>
                <c:pt idx="524">
                  <c:v>49.249530956848034</c:v>
                </c:pt>
                <c:pt idx="525">
                  <c:v>49.343339587242028</c:v>
                </c:pt>
                <c:pt idx="526">
                  <c:v>49.437148217636022</c:v>
                </c:pt>
                <c:pt idx="527">
                  <c:v>49.530956848030016</c:v>
                </c:pt>
                <c:pt idx="528">
                  <c:v>49.624765478424017</c:v>
                </c:pt>
                <c:pt idx="529">
                  <c:v>49.718574108818011</c:v>
                </c:pt>
                <c:pt idx="530">
                  <c:v>49.812382739212005</c:v>
                </c:pt>
                <c:pt idx="531">
                  <c:v>49.906191369605999</c:v>
                </c:pt>
                <c:pt idx="532">
                  <c:v>50</c:v>
                </c:pt>
                <c:pt idx="533">
                  <c:v>50.093808630394001</c:v>
                </c:pt>
                <c:pt idx="534">
                  <c:v>50.187617260787995</c:v>
                </c:pt>
                <c:pt idx="535">
                  <c:v>50.281425891181982</c:v>
                </c:pt>
                <c:pt idx="536">
                  <c:v>50.375234521575983</c:v>
                </c:pt>
                <c:pt idx="537">
                  <c:v>50.469043151969984</c:v>
                </c:pt>
                <c:pt idx="538">
                  <c:v>50.562851782363985</c:v>
                </c:pt>
                <c:pt idx="539">
                  <c:v>50.656660412757972</c:v>
                </c:pt>
                <c:pt idx="540">
                  <c:v>50.750469043151966</c:v>
                </c:pt>
                <c:pt idx="541">
                  <c:v>50.844277673545967</c:v>
                </c:pt>
                <c:pt idx="542">
                  <c:v>50.938086303939969</c:v>
                </c:pt>
                <c:pt idx="543">
                  <c:v>51.031894934333955</c:v>
                </c:pt>
                <c:pt idx="544">
                  <c:v>51.125703564727957</c:v>
                </c:pt>
                <c:pt idx="545">
                  <c:v>51.219512195121951</c:v>
                </c:pt>
                <c:pt idx="546">
                  <c:v>51.313320825515952</c:v>
                </c:pt>
                <c:pt idx="547">
                  <c:v>51.407129455909939</c:v>
                </c:pt>
                <c:pt idx="548">
                  <c:v>51.50093808630394</c:v>
                </c:pt>
                <c:pt idx="549">
                  <c:v>51.594746716697934</c:v>
                </c:pt>
                <c:pt idx="550">
                  <c:v>51.688555347091935</c:v>
                </c:pt>
                <c:pt idx="551">
                  <c:v>51.782363977485922</c:v>
                </c:pt>
                <c:pt idx="552">
                  <c:v>51.876172607879923</c:v>
                </c:pt>
                <c:pt idx="553">
                  <c:v>51.969981238273924</c:v>
                </c:pt>
                <c:pt idx="554">
                  <c:v>52.063789868667918</c:v>
                </c:pt>
                <c:pt idx="555">
                  <c:v>52.157598499061919</c:v>
                </c:pt>
                <c:pt idx="556">
                  <c:v>52.251407129455906</c:v>
                </c:pt>
                <c:pt idx="557">
                  <c:v>52.345215759849907</c:v>
                </c:pt>
                <c:pt idx="558">
                  <c:v>52.439024390243901</c:v>
                </c:pt>
                <c:pt idx="559">
                  <c:v>52.532833020637902</c:v>
                </c:pt>
                <c:pt idx="560">
                  <c:v>52.626641651031889</c:v>
                </c:pt>
                <c:pt idx="561">
                  <c:v>52.72045028142589</c:v>
                </c:pt>
                <c:pt idx="562">
                  <c:v>52.814258911819891</c:v>
                </c:pt>
                <c:pt idx="563">
                  <c:v>52.908067542213885</c:v>
                </c:pt>
                <c:pt idx="564">
                  <c:v>53.001876172607879</c:v>
                </c:pt>
                <c:pt idx="565">
                  <c:v>53.095684803001873</c:v>
                </c:pt>
                <c:pt idx="566">
                  <c:v>53.189493433395874</c:v>
                </c:pt>
                <c:pt idx="567">
                  <c:v>53.283302063789876</c:v>
                </c:pt>
                <c:pt idx="568">
                  <c:v>53.377110694183862</c:v>
                </c:pt>
                <c:pt idx="569">
                  <c:v>53.470919324577856</c:v>
                </c:pt>
                <c:pt idx="570">
                  <c:v>53.564727954971858</c:v>
                </c:pt>
                <c:pt idx="571">
                  <c:v>53.658536585365859</c:v>
                </c:pt>
                <c:pt idx="572">
                  <c:v>53.752345215759846</c:v>
                </c:pt>
                <c:pt idx="573">
                  <c:v>53.846153846153847</c:v>
                </c:pt>
                <c:pt idx="574">
                  <c:v>53.939962476547841</c:v>
                </c:pt>
                <c:pt idx="575">
                  <c:v>54.033771106941842</c:v>
                </c:pt>
                <c:pt idx="576">
                  <c:v>54.127579737335843</c:v>
                </c:pt>
                <c:pt idx="577">
                  <c:v>54.22138836772983</c:v>
                </c:pt>
                <c:pt idx="578">
                  <c:v>54.315196998123824</c:v>
                </c:pt>
                <c:pt idx="579">
                  <c:v>54.409005628517825</c:v>
                </c:pt>
                <c:pt idx="580">
                  <c:v>54.502814258911826</c:v>
                </c:pt>
                <c:pt idx="581">
                  <c:v>54.596622889305813</c:v>
                </c:pt>
                <c:pt idx="582">
                  <c:v>54.690431519699814</c:v>
                </c:pt>
                <c:pt idx="583">
                  <c:v>54.784240150093808</c:v>
                </c:pt>
                <c:pt idx="584">
                  <c:v>54.878048780487809</c:v>
                </c:pt>
                <c:pt idx="585">
                  <c:v>54.971857410881796</c:v>
                </c:pt>
                <c:pt idx="586">
                  <c:v>55.065666041275797</c:v>
                </c:pt>
                <c:pt idx="587">
                  <c:v>55.159474671669798</c:v>
                </c:pt>
                <c:pt idx="588">
                  <c:v>55.253283302063792</c:v>
                </c:pt>
                <c:pt idx="589">
                  <c:v>55.347091932457779</c:v>
                </c:pt>
                <c:pt idx="590">
                  <c:v>55.44090056285178</c:v>
                </c:pt>
                <c:pt idx="591">
                  <c:v>55.534709193245781</c:v>
                </c:pt>
                <c:pt idx="592">
                  <c:v>55.628517823639775</c:v>
                </c:pt>
                <c:pt idx="593">
                  <c:v>55.722326454033762</c:v>
                </c:pt>
                <c:pt idx="594">
                  <c:v>55.816135084427764</c:v>
                </c:pt>
                <c:pt idx="595">
                  <c:v>55.909943714821765</c:v>
                </c:pt>
                <c:pt idx="596">
                  <c:v>56.003752345215766</c:v>
                </c:pt>
                <c:pt idx="597">
                  <c:v>56.09756097560976</c:v>
                </c:pt>
                <c:pt idx="598">
                  <c:v>56.191369606003747</c:v>
                </c:pt>
                <c:pt idx="599">
                  <c:v>56.285178236397748</c:v>
                </c:pt>
                <c:pt idx="600">
                  <c:v>56.378986866791749</c:v>
                </c:pt>
                <c:pt idx="601">
                  <c:v>56.472795497185743</c:v>
                </c:pt>
                <c:pt idx="602">
                  <c:v>56.566604127579737</c:v>
                </c:pt>
                <c:pt idx="603">
                  <c:v>56.660412757973731</c:v>
                </c:pt>
                <c:pt idx="604">
                  <c:v>56.754221388367732</c:v>
                </c:pt>
                <c:pt idx="605">
                  <c:v>56.848030018761733</c:v>
                </c:pt>
                <c:pt idx="606">
                  <c:v>56.94183864915572</c:v>
                </c:pt>
                <c:pt idx="607">
                  <c:v>57.035647279549714</c:v>
                </c:pt>
                <c:pt idx="608">
                  <c:v>57.129455909943715</c:v>
                </c:pt>
                <c:pt idx="609">
                  <c:v>57.223264540337716</c:v>
                </c:pt>
                <c:pt idx="610">
                  <c:v>57.317073170731703</c:v>
                </c:pt>
                <c:pt idx="611">
                  <c:v>57.410881801125704</c:v>
                </c:pt>
                <c:pt idx="612">
                  <c:v>57.504690431519698</c:v>
                </c:pt>
                <c:pt idx="613">
                  <c:v>57.598499061913699</c:v>
                </c:pt>
                <c:pt idx="614">
                  <c:v>57.692307692307686</c:v>
                </c:pt>
                <c:pt idx="615">
                  <c:v>57.786116322701687</c:v>
                </c:pt>
                <c:pt idx="616">
                  <c:v>57.879924953095681</c:v>
                </c:pt>
                <c:pt idx="617">
                  <c:v>57.973733583489683</c:v>
                </c:pt>
                <c:pt idx="618">
                  <c:v>58.067542213883684</c:v>
                </c:pt>
                <c:pt idx="619">
                  <c:v>58.161350844277671</c:v>
                </c:pt>
                <c:pt idx="620">
                  <c:v>58.255159474671672</c:v>
                </c:pt>
                <c:pt idx="621">
                  <c:v>58.348968105065666</c:v>
                </c:pt>
                <c:pt idx="622">
                  <c:v>58.442776735459667</c:v>
                </c:pt>
                <c:pt idx="623">
                  <c:v>58.536585365853654</c:v>
                </c:pt>
                <c:pt idx="624">
                  <c:v>58.630393996247655</c:v>
                </c:pt>
                <c:pt idx="625">
                  <c:v>58.724202626641656</c:v>
                </c:pt>
                <c:pt idx="626">
                  <c:v>58.81801125703565</c:v>
                </c:pt>
                <c:pt idx="627">
                  <c:v>58.911819887429637</c:v>
                </c:pt>
                <c:pt idx="628">
                  <c:v>59.005628517823638</c:v>
                </c:pt>
                <c:pt idx="629">
                  <c:v>59.099437148217639</c:v>
                </c:pt>
                <c:pt idx="630">
                  <c:v>59.193245778611633</c:v>
                </c:pt>
                <c:pt idx="631">
                  <c:v>59.287054409005627</c:v>
                </c:pt>
                <c:pt idx="632">
                  <c:v>59.380863039399621</c:v>
                </c:pt>
                <c:pt idx="633">
                  <c:v>59.474671669793622</c:v>
                </c:pt>
                <c:pt idx="634">
                  <c:v>59.568480300187623</c:v>
                </c:pt>
                <c:pt idx="635">
                  <c:v>59.66228893058161</c:v>
                </c:pt>
                <c:pt idx="636">
                  <c:v>59.756097560975604</c:v>
                </c:pt>
                <c:pt idx="637">
                  <c:v>59.849906191369605</c:v>
                </c:pt>
                <c:pt idx="638">
                  <c:v>59.943714821763606</c:v>
                </c:pt>
                <c:pt idx="639">
                  <c:v>60.0375234521576</c:v>
                </c:pt>
                <c:pt idx="640">
                  <c:v>60.131332082551594</c:v>
                </c:pt>
                <c:pt idx="641">
                  <c:v>60.225140712945588</c:v>
                </c:pt>
                <c:pt idx="642">
                  <c:v>60.31894934333959</c:v>
                </c:pt>
                <c:pt idx="643">
                  <c:v>60.412757973733591</c:v>
                </c:pt>
                <c:pt idx="644">
                  <c:v>60.506566604127578</c:v>
                </c:pt>
                <c:pt idx="645">
                  <c:v>60.600375234521579</c:v>
                </c:pt>
                <c:pt idx="646">
                  <c:v>60.694183864915573</c:v>
                </c:pt>
                <c:pt idx="647">
                  <c:v>60.787992495309574</c:v>
                </c:pt>
                <c:pt idx="648">
                  <c:v>60.881801125703561</c:v>
                </c:pt>
                <c:pt idx="649">
                  <c:v>60.975609756097562</c:v>
                </c:pt>
                <c:pt idx="650">
                  <c:v>61.069418386491556</c:v>
                </c:pt>
                <c:pt idx="651">
                  <c:v>61.163227016885557</c:v>
                </c:pt>
                <c:pt idx="652">
                  <c:v>61.257035647279544</c:v>
                </c:pt>
                <c:pt idx="653">
                  <c:v>61.350844277673545</c:v>
                </c:pt>
                <c:pt idx="654">
                  <c:v>61.444652908067546</c:v>
                </c:pt>
                <c:pt idx="655">
                  <c:v>61.53846153846154</c:v>
                </c:pt>
                <c:pt idx="656">
                  <c:v>61.632270168855527</c:v>
                </c:pt>
                <c:pt idx="657">
                  <c:v>61.726078799249528</c:v>
                </c:pt>
                <c:pt idx="658">
                  <c:v>61.819887429643529</c:v>
                </c:pt>
                <c:pt idx="659">
                  <c:v>61.913696060037523</c:v>
                </c:pt>
                <c:pt idx="660">
                  <c:v>62.007504690431524</c:v>
                </c:pt>
                <c:pt idx="661">
                  <c:v>62.101313320825511</c:v>
                </c:pt>
                <c:pt idx="662">
                  <c:v>62.195121951219512</c:v>
                </c:pt>
                <c:pt idx="663">
                  <c:v>62.288930581613513</c:v>
                </c:pt>
                <c:pt idx="664">
                  <c:v>62.382739212007507</c:v>
                </c:pt>
                <c:pt idx="665">
                  <c:v>62.476547842401494</c:v>
                </c:pt>
                <c:pt idx="666">
                  <c:v>62.570356472795496</c:v>
                </c:pt>
                <c:pt idx="667">
                  <c:v>62.664165103189497</c:v>
                </c:pt>
                <c:pt idx="668">
                  <c:v>62.757973733583498</c:v>
                </c:pt>
                <c:pt idx="669">
                  <c:v>62.851782363977485</c:v>
                </c:pt>
                <c:pt idx="670">
                  <c:v>62.945590994371479</c:v>
                </c:pt>
                <c:pt idx="671">
                  <c:v>63.03939962476548</c:v>
                </c:pt>
                <c:pt idx="672">
                  <c:v>63.133208255159481</c:v>
                </c:pt>
                <c:pt idx="673">
                  <c:v>63.227016885553468</c:v>
                </c:pt>
                <c:pt idx="674">
                  <c:v>63.320825515947462</c:v>
                </c:pt>
                <c:pt idx="675">
                  <c:v>63.414634146341463</c:v>
                </c:pt>
                <c:pt idx="676">
                  <c:v>63.508442776735464</c:v>
                </c:pt>
                <c:pt idx="677">
                  <c:v>63.602251407129451</c:v>
                </c:pt>
                <c:pt idx="678">
                  <c:v>63.696060037523452</c:v>
                </c:pt>
                <c:pt idx="679">
                  <c:v>63.789868667917446</c:v>
                </c:pt>
                <c:pt idx="680">
                  <c:v>63.883677298311447</c:v>
                </c:pt>
                <c:pt idx="681">
                  <c:v>63.977485928705434</c:v>
                </c:pt>
                <c:pt idx="682">
                  <c:v>64.071294559099428</c:v>
                </c:pt>
                <c:pt idx="683">
                  <c:v>64.165103189493436</c:v>
                </c:pt>
                <c:pt idx="684">
                  <c:v>64.25891181988743</c:v>
                </c:pt>
                <c:pt idx="685">
                  <c:v>64.352720450281424</c:v>
                </c:pt>
                <c:pt idx="686">
                  <c:v>64.446529080675418</c:v>
                </c:pt>
                <c:pt idx="687">
                  <c:v>64.540337711069412</c:v>
                </c:pt>
                <c:pt idx="688">
                  <c:v>64.634146341463421</c:v>
                </c:pt>
                <c:pt idx="689">
                  <c:v>64.727954971857415</c:v>
                </c:pt>
                <c:pt idx="690">
                  <c:v>64.821763602251409</c:v>
                </c:pt>
                <c:pt idx="691">
                  <c:v>64.915572232645403</c:v>
                </c:pt>
                <c:pt idx="692">
                  <c:v>65.009380863039397</c:v>
                </c:pt>
                <c:pt idx="693">
                  <c:v>65.103189493433405</c:v>
                </c:pt>
                <c:pt idx="694">
                  <c:v>65.196998123827385</c:v>
                </c:pt>
                <c:pt idx="695">
                  <c:v>65.290806754221393</c:v>
                </c:pt>
                <c:pt idx="696">
                  <c:v>65.384615384615387</c:v>
                </c:pt>
                <c:pt idx="697">
                  <c:v>65.478424015009381</c:v>
                </c:pt>
                <c:pt idx="698">
                  <c:v>65.572232645403375</c:v>
                </c:pt>
                <c:pt idx="699">
                  <c:v>65.666041275797369</c:v>
                </c:pt>
                <c:pt idx="700">
                  <c:v>65.759849906191363</c:v>
                </c:pt>
                <c:pt idx="701">
                  <c:v>65.853658536585371</c:v>
                </c:pt>
                <c:pt idx="702">
                  <c:v>65.947467166979351</c:v>
                </c:pt>
                <c:pt idx="703">
                  <c:v>66.041275797373359</c:v>
                </c:pt>
                <c:pt idx="704">
                  <c:v>66.135084427767353</c:v>
                </c:pt>
                <c:pt idx="705">
                  <c:v>66.228893058161347</c:v>
                </c:pt>
                <c:pt idx="706">
                  <c:v>66.322701688555355</c:v>
                </c:pt>
                <c:pt idx="707">
                  <c:v>66.416510318949335</c:v>
                </c:pt>
                <c:pt idx="708">
                  <c:v>66.510318949343343</c:v>
                </c:pt>
                <c:pt idx="709">
                  <c:v>66.604127579737337</c:v>
                </c:pt>
                <c:pt idx="710">
                  <c:v>66.697936210131331</c:v>
                </c:pt>
                <c:pt idx="711">
                  <c:v>66.791744840525325</c:v>
                </c:pt>
                <c:pt idx="712">
                  <c:v>66.885553470919319</c:v>
                </c:pt>
                <c:pt idx="713">
                  <c:v>66.979362101313328</c:v>
                </c:pt>
                <c:pt idx="714">
                  <c:v>67.073170731707322</c:v>
                </c:pt>
                <c:pt idx="715">
                  <c:v>67.166979362101316</c:v>
                </c:pt>
                <c:pt idx="716">
                  <c:v>67.26078799249531</c:v>
                </c:pt>
                <c:pt idx="717">
                  <c:v>67.354596622889304</c:v>
                </c:pt>
                <c:pt idx="718">
                  <c:v>67.448405253283312</c:v>
                </c:pt>
                <c:pt idx="719">
                  <c:v>67.542213883677292</c:v>
                </c:pt>
                <c:pt idx="720">
                  <c:v>67.636022514071286</c:v>
                </c:pt>
                <c:pt idx="721">
                  <c:v>67.729831144465294</c:v>
                </c:pt>
                <c:pt idx="722">
                  <c:v>67.823639774859288</c:v>
                </c:pt>
                <c:pt idx="723">
                  <c:v>67.917448405253282</c:v>
                </c:pt>
                <c:pt idx="724">
                  <c:v>68.011257035647276</c:v>
                </c:pt>
                <c:pt idx="725">
                  <c:v>68.10506566604127</c:v>
                </c:pt>
                <c:pt idx="726">
                  <c:v>68.198874296435278</c:v>
                </c:pt>
                <c:pt idx="727">
                  <c:v>68.292682926829272</c:v>
                </c:pt>
                <c:pt idx="728">
                  <c:v>68.386491557223266</c:v>
                </c:pt>
                <c:pt idx="729">
                  <c:v>68.48030018761726</c:v>
                </c:pt>
                <c:pt idx="730">
                  <c:v>68.574108818011254</c:v>
                </c:pt>
                <c:pt idx="731">
                  <c:v>68.667917448405262</c:v>
                </c:pt>
                <c:pt idx="732">
                  <c:v>68.761726078799242</c:v>
                </c:pt>
                <c:pt idx="733">
                  <c:v>68.85553470919325</c:v>
                </c:pt>
                <c:pt idx="734">
                  <c:v>68.949343339587244</c:v>
                </c:pt>
                <c:pt idx="735">
                  <c:v>69.043151969981238</c:v>
                </c:pt>
                <c:pt idx="736">
                  <c:v>69.136960600375232</c:v>
                </c:pt>
                <c:pt idx="737">
                  <c:v>69.230769230769226</c:v>
                </c:pt>
                <c:pt idx="738">
                  <c:v>69.324577861163235</c:v>
                </c:pt>
                <c:pt idx="739">
                  <c:v>69.418386491557229</c:v>
                </c:pt>
                <c:pt idx="740">
                  <c:v>69.512195121951208</c:v>
                </c:pt>
                <c:pt idx="741">
                  <c:v>69.606003752345217</c:v>
                </c:pt>
                <c:pt idx="742">
                  <c:v>69.699812382739211</c:v>
                </c:pt>
                <c:pt idx="743">
                  <c:v>69.793621013133205</c:v>
                </c:pt>
                <c:pt idx="744">
                  <c:v>69.887429643527199</c:v>
                </c:pt>
                <c:pt idx="745">
                  <c:v>69.981238273921193</c:v>
                </c:pt>
                <c:pt idx="746">
                  <c:v>70.075046904315201</c:v>
                </c:pt>
                <c:pt idx="747">
                  <c:v>70.168855534709195</c:v>
                </c:pt>
                <c:pt idx="748">
                  <c:v>70.262664165103189</c:v>
                </c:pt>
                <c:pt idx="749">
                  <c:v>70.356472795497183</c:v>
                </c:pt>
                <c:pt idx="750">
                  <c:v>70.450281425891177</c:v>
                </c:pt>
                <c:pt idx="751">
                  <c:v>70.544090056285185</c:v>
                </c:pt>
                <c:pt idx="752">
                  <c:v>70.637898686679179</c:v>
                </c:pt>
                <c:pt idx="753">
                  <c:v>70.731707317073173</c:v>
                </c:pt>
                <c:pt idx="754">
                  <c:v>70.825515947467167</c:v>
                </c:pt>
                <c:pt idx="755">
                  <c:v>70.919324577861161</c:v>
                </c:pt>
                <c:pt idx="756">
                  <c:v>71.013133208255169</c:v>
                </c:pt>
                <c:pt idx="757">
                  <c:v>71.106941838649149</c:v>
                </c:pt>
                <c:pt idx="758">
                  <c:v>71.200750469043157</c:v>
                </c:pt>
                <c:pt idx="759">
                  <c:v>71.294559099437151</c:v>
                </c:pt>
                <c:pt idx="760">
                  <c:v>71.388367729831145</c:v>
                </c:pt>
                <c:pt idx="761">
                  <c:v>71.482176360225139</c:v>
                </c:pt>
                <c:pt idx="762">
                  <c:v>71.575984990619133</c:v>
                </c:pt>
                <c:pt idx="763">
                  <c:v>71.669793621013127</c:v>
                </c:pt>
                <c:pt idx="764">
                  <c:v>71.763602251407136</c:v>
                </c:pt>
                <c:pt idx="765">
                  <c:v>71.857410881801115</c:v>
                </c:pt>
                <c:pt idx="766">
                  <c:v>71.951219512195124</c:v>
                </c:pt>
                <c:pt idx="767">
                  <c:v>72.045028142589118</c:v>
                </c:pt>
                <c:pt idx="768">
                  <c:v>72.138836772983112</c:v>
                </c:pt>
                <c:pt idx="769">
                  <c:v>72.23264540337712</c:v>
                </c:pt>
                <c:pt idx="770">
                  <c:v>72.3264540337711</c:v>
                </c:pt>
                <c:pt idx="771">
                  <c:v>72.420262664165108</c:v>
                </c:pt>
                <c:pt idx="772">
                  <c:v>72.514071294559102</c:v>
                </c:pt>
                <c:pt idx="773">
                  <c:v>72.607879924953096</c:v>
                </c:pt>
                <c:pt idx="774">
                  <c:v>72.70168855534709</c:v>
                </c:pt>
                <c:pt idx="775">
                  <c:v>72.795497185741084</c:v>
                </c:pt>
                <c:pt idx="776">
                  <c:v>72.889305816135092</c:v>
                </c:pt>
                <c:pt idx="777">
                  <c:v>72.983114446529086</c:v>
                </c:pt>
                <c:pt idx="778">
                  <c:v>73.076923076923066</c:v>
                </c:pt>
                <c:pt idx="779">
                  <c:v>73.170731707317074</c:v>
                </c:pt>
                <c:pt idx="780">
                  <c:v>73.264540337711068</c:v>
                </c:pt>
                <c:pt idx="781">
                  <c:v>73.358348968105076</c:v>
                </c:pt>
                <c:pt idx="782">
                  <c:v>73.452157598499056</c:v>
                </c:pt>
                <c:pt idx="783">
                  <c:v>73.54596622889305</c:v>
                </c:pt>
                <c:pt idx="784">
                  <c:v>73.639774859287058</c:v>
                </c:pt>
                <c:pt idx="785">
                  <c:v>73.733583489681052</c:v>
                </c:pt>
                <c:pt idx="786">
                  <c:v>73.827392120075046</c:v>
                </c:pt>
                <c:pt idx="787">
                  <c:v>73.92120075046904</c:v>
                </c:pt>
                <c:pt idx="788">
                  <c:v>74.015009380863034</c:v>
                </c:pt>
                <c:pt idx="789">
                  <c:v>74.108818011257043</c:v>
                </c:pt>
                <c:pt idx="790">
                  <c:v>74.202626641651037</c:v>
                </c:pt>
                <c:pt idx="791">
                  <c:v>74.296435272045031</c:v>
                </c:pt>
                <c:pt idx="792">
                  <c:v>74.390243902439025</c:v>
                </c:pt>
                <c:pt idx="793">
                  <c:v>74.484052532833019</c:v>
                </c:pt>
                <c:pt idx="794">
                  <c:v>74.577861163227027</c:v>
                </c:pt>
                <c:pt idx="795">
                  <c:v>74.671669793621007</c:v>
                </c:pt>
                <c:pt idx="796">
                  <c:v>74.765478424015015</c:v>
                </c:pt>
                <c:pt idx="797">
                  <c:v>74.859287054409009</c:v>
                </c:pt>
                <c:pt idx="798">
                  <c:v>74.953095684803003</c:v>
                </c:pt>
                <c:pt idx="799">
                  <c:v>75.046904315196997</c:v>
                </c:pt>
                <c:pt idx="800">
                  <c:v>75.140712945590991</c:v>
                </c:pt>
                <c:pt idx="801">
                  <c:v>75.234521575984985</c:v>
                </c:pt>
                <c:pt idx="802">
                  <c:v>75.328330206378993</c:v>
                </c:pt>
                <c:pt idx="803">
                  <c:v>75.422138836772973</c:v>
                </c:pt>
                <c:pt idx="804">
                  <c:v>75.515947467166981</c:v>
                </c:pt>
                <c:pt idx="805">
                  <c:v>75.609756097560975</c:v>
                </c:pt>
                <c:pt idx="806">
                  <c:v>75.703564727954969</c:v>
                </c:pt>
                <c:pt idx="807">
                  <c:v>75.797373358348963</c:v>
                </c:pt>
                <c:pt idx="808">
                  <c:v>75.891181988742957</c:v>
                </c:pt>
                <c:pt idx="809">
                  <c:v>75.984990619136966</c:v>
                </c:pt>
                <c:pt idx="810">
                  <c:v>76.07879924953096</c:v>
                </c:pt>
                <c:pt idx="811">
                  <c:v>76.172607879924954</c:v>
                </c:pt>
                <c:pt idx="812">
                  <c:v>76.266416510318948</c:v>
                </c:pt>
                <c:pt idx="813">
                  <c:v>76.360225140712942</c:v>
                </c:pt>
                <c:pt idx="814">
                  <c:v>76.45403377110695</c:v>
                </c:pt>
                <c:pt idx="815">
                  <c:v>76.547842401500944</c:v>
                </c:pt>
                <c:pt idx="816">
                  <c:v>76.641651031894924</c:v>
                </c:pt>
                <c:pt idx="817">
                  <c:v>76.735459662288932</c:v>
                </c:pt>
                <c:pt idx="818">
                  <c:v>76.829268292682926</c:v>
                </c:pt>
                <c:pt idx="819">
                  <c:v>76.923076923076934</c:v>
                </c:pt>
                <c:pt idx="820">
                  <c:v>77.016885553470914</c:v>
                </c:pt>
                <c:pt idx="821">
                  <c:v>77.110694183864908</c:v>
                </c:pt>
                <c:pt idx="822">
                  <c:v>77.204502814258916</c:v>
                </c:pt>
                <c:pt idx="823">
                  <c:v>77.29831144465291</c:v>
                </c:pt>
                <c:pt idx="824">
                  <c:v>77.392120075046904</c:v>
                </c:pt>
                <c:pt idx="825">
                  <c:v>77.485928705440898</c:v>
                </c:pt>
                <c:pt idx="826">
                  <c:v>77.579737335834892</c:v>
                </c:pt>
                <c:pt idx="827">
                  <c:v>77.6735459662289</c:v>
                </c:pt>
                <c:pt idx="828">
                  <c:v>77.76735459662288</c:v>
                </c:pt>
                <c:pt idx="829">
                  <c:v>77.861163227016888</c:v>
                </c:pt>
                <c:pt idx="830">
                  <c:v>77.954971857410882</c:v>
                </c:pt>
                <c:pt idx="831">
                  <c:v>78.048780487804876</c:v>
                </c:pt>
                <c:pt idx="832">
                  <c:v>78.142589118198885</c:v>
                </c:pt>
                <c:pt idx="833">
                  <c:v>78.236397748592864</c:v>
                </c:pt>
                <c:pt idx="834">
                  <c:v>78.330206378986873</c:v>
                </c:pt>
                <c:pt idx="835">
                  <c:v>78.424015009380867</c:v>
                </c:pt>
                <c:pt idx="836">
                  <c:v>78.517823639774861</c:v>
                </c:pt>
                <c:pt idx="837">
                  <c:v>78.611632270168855</c:v>
                </c:pt>
                <c:pt idx="838">
                  <c:v>78.705440900562849</c:v>
                </c:pt>
                <c:pt idx="839">
                  <c:v>78.799249530956843</c:v>
                </c:pt>
                <c:pt idx="840">
                  <c:v>78.893058161350851</c:v>
                </c:pt>
                <c:pt idx="841">
                  <c:v>78.986866791744831</c:v>
                </c:pt>
                <c:pt idx="842">
                  <c:v>79.080675422138839</c:v>
                </c:pt>
                <c:pt idx="843">
                  <c:v>79.174484052532833</c:v>
                </c:pt>
                <c:pt idx="844">
                  <c:v>79.268292682926827</c:v>
                </c:pt>
                <c:pt idx="845">
                  <c:v>79.362101313320821</c:v>
                </c:pt>
                <c:pt idx="846">
                  <c:v>79.455909943714815</c:v>
                </c:pt>
                <c:pt idx="847">
                  <c:v>79.549718574108823</c:v>
                </c:pt>
                <c:pt idx="848">
                  <c:v>79.643527204502817</c:v>
                </c:pt>
                <c:pt idx="849">
                  <c:v>79.737335834896811</c:v>
                </c:pt>
                <c:pt idx="850">
                  <c:v>79.831144465290805</c:v>
                </c:pt>
                <c:pt idx="851">
                  <c:v>79.924953095684799</c:v>
                </c:pt>
                <c:pt idx="852">
                  <c:v>80.018761726078807</c:v>
                </c:pt>
                <c:pt idx="853">
                  <c:v>80.112570356472801</c:v>
                </c:pt>
                <c:pt idx="854">
                  <c:v>80.206378986866795</c:v>
                </c:pt>
                <c:pt idx="855">
                  <c:v>80.300187617260789</c:v>
                </c:pt>
                <c:pt idx="856">
                  <c:v>80.393996247654783</c:v>
                </c:pt>
                <c:pt idx="857">
                  <c:v>80.487804878048792</c:v>
                </c:pt>
                <c:pt idx="858">
                  <c:v>80.581613508442771</c:v>
                </c:pt>
                <c:pt idx="859">
                  <c:v>80.675422138836765</c:v>
                </c:pt>
                <c:pt idx="860">
                  <c:v>80.769230769230774</c:v>
                </c:pt>
                <c:pt idx="861">
                  <c:v>80.863039399624768</c:v>
                </c:pt>
                <c:pt idx="862">
                  <c:v>80.956848030018762</c:v>
                </c:pt>
                <c:pt idx="863">
                  <c:v>81.050656660412756</c:v>
                </c:pt>
                <c:pt idx="864">
                  <c:v>81.14446529080675</c:v>
                </c:pt>
                <c:pt idx="865">
                  <c:v>81.238273921200758</c:v>
                </c:pt>
                <c:pt idx="866">
                  <c:v>81.332082551594738</c:v>
                </c:pt>
                <c:pt idx="867">
                  <c:v>81.425891181988746</c:v>
                </c:pt>
                <c:pt idx="868">
                  <c:v>81.51969981238274</c:v>
                </c:pt>
                <c:pt idx="869">
                  <c:v>81.613508442776734</c:v>
                </c:pt>
                <c:pt idx="870">
                  <c:v>81.707317073170728</c:v>
                </c:pt>
                <c:pt idx="871">
                  <c:v>81.801125703564722</c:v>
                </c:pt>
                <c:pt idx="872">
                  <c:v>81.89493433395873</c:v>
                </c:pt>
                <c:pt idx="873">
                  <c:v>81.988742964352724</c:v>
                </c:pt>
                <c:pt idx="874">
                  <c:v>82.082551594746718</c:v>
                </c:pt>
                <c:pt idx="875">
                  <c:v>82.176360225140712</c:v>
                </c:pt>
                <c:pt idx="876">
                  <c:v>82.270168855534706</c:v>
                </c:pt>
                <c:pt idx="877">
                  <c:v>82.363977485928714</c:v>
                </c:pt>
                <c:pt idx="878">
                  <c:v>82.457786116322708</c:v>
                </c:pt>
                <c:pt idx="879">
                  <c:v>82.551594746716688</c:v>
                </c:pt>
                <c:pt idx="880">
                  <c:v>82.645403377110696</c:v>
                </c:pt>
                <c:pt idx="881">
                  <c:v>82.73921200750469</c:v>
                </c:pt>
                <c:pt idx="882">
                  <c:v>82.833020637898684</c:v>
                </c:pt>
                <c:pt idx="883">
                  <c:v>82.926829268292678</c:v>
                </c:pt>
                <c:pt idx="884">
                  <c:v>83.020637898686672</c:v>
                </c:pt>
                <c:pt idx="885">
                  <c:v>83.114446529080681</c:v>
                </c:pt>
                <c:pt idx="886">
                  <c:v>83.208255159474675</c:v>
                </c:pt>
                <c:pt idx="887">
                  <c:v>83.302063789868669</c:v>
                </c:pt>
                <c:pt idx="888">
                  <c:v>83.395872420262663</c:v>
                </c:pt>
                <c:pt idx="889">
                  <c:v>83.489681050656657</c:v>
                </c:pt>
                <c:pt idx="890">
                  <c:v>83.583489681050665</c:v>
                </c:pt>
                <c:pt idx="891">
                  <c:v>83.677298311444645</c:v>
                </c:pt>
                <c:pt idx="892">
                  <c:v>83.771106941838653</c:v>
                </c:pt>
                <c:pt idx="893">
                  <c:v>83.864915572232647</c:v>
                </c:pt>
                <c:pt idx="894">
                  <c:v>83.958724202626641</c:v>
                </c:pt>
                <c:pt idx="895">
                  <c:v>84.052532833020649</c:v>
                </c:pt>
                <c:pt idx="896">
                  <c:v>84.146341463414629</c:v>
                </c:pt>
                <c:pt idx="897">
                  <c:v>84.240150093808637</c:v>
                </c:pt>
                <c:pt idx="898">
                  <c:v>84.333958724202631</c:v>
                </c:pt>
                <c:pt idx="899">
                  <c:v>84.427767354596625</c:v>
                </c:pt>
                <c:pt idx="900">
                  <c:v>84.521575984990619</c:v>
                </c:pt>
                <c:pt idx="901">
                  <c:v>84.615384615384613</c:v>
                </c:pt>
                <c:pt idx="902">
                  <c:v>84.709193245778607</c:v>
                </c:pt>
                <c:pt idx="903">
                  <c:v>84.803001876172615</c:v>
                </c:pt>
                <c:pt idx="904">
                  <c:v>84.896810506566595</c:v>
                </c:pt>
                <c:pt idx="905">
                  <c:v>84.990619136960603</c:v>
                </c:pt>
                <c:pt idx="906">
                  <c:v>85.084427767354597</c:v>
                </c:pt>
                <c:pt idx="907">
                  <c:v>85.178236397748591</c:v>
                </c:pt>
                <c:pt idx="908">
                  <c:v>85.272045028142585</c:v>
                </c:pt>
                <c:pt idx="909">
                  <c:v>85.365853658536579</c:v>
                </c:pt>
                <c:pt idx="910">
                  <c:v>85.459662288930588</c:v>
                </c:pt>
                <c:pt idx="911">
                  <c:v>85.553470919324582</c:v>
                </c:pt>
                <c:pt idx="912">
                  <c:v>85.647279549718576</c:v>
                </c:pt>
                <c:pt idx="913">
                  <c:v>85.74108818011257</c:v>
                </c:pt>
                <c:pt idx="914">
                  <c:v>85.834896810506564</c:v>
                </c:pt>
                <c:pt idx="915">
                  <c:v>85.928705440900572</c:v>
                </c:pt>
                <c:pt idx="916">
                  <c:v>86.022514071294566</c:v>
                </c:pt>
                <c:pt idx="917">
                  <c:v>86.116322701688546</c:v>
                </c:pt>
                <c:pt idx="918">
                  <c:v>86.210131332082554</c:v>
                </c:pt>
                <c:pt idx="919">
                  <c:v>86.303939962476548</c:v>
                </c:pt>
                <c:pt idx="920">
                  <c:v>86.397748592870556</c:v>
                </c:pt>
                <c:pt idx="921">
                  <c:v>86.491557223264536</c:v>
                </c:pt>
                <c:pt idx="922">
                  <c:v>86.58536585365853</c:v>
                </c:pt>
                <c:pt idx="923">
                  <c:v>86.679174484052538</c:v>
                </c:pt>
                <c:pt idx="924">
                  <c:v>86.772983114446532</c:v>
                </c:pt>
                <c:pt idx="925">
                  <c:v>86.866791744840526</c:v>
                </c:pt>
                <c:pt idx="926">
                  <c:v>86.96060037523452</c:v>
                </c:pt>
                <c:pt idx="927">
                  <c:v>87.054409005628514</c:v>
                </c:pt>
                <c:pt idx="928">
                  <c:v>87.148217636022522</c:v>
                </c:pt>
                <c:pt idx="929">
                  <c:v>87.242026266416502</c:v>
                </c:pt>
                <c:pt idx="930">
                  <c:v>87.33583489681051</c:v>
                </c:pt>
                <c:pt idx="931">
                  <c:v>87.429643527204504</c:v>
                </c:pt>
                <c:pt idx="932">
                  <c:v>87.523452157598499</c:v>
                </c:pt>
                <c:pt idx="933">
                  <c:v>87.617260787992493</c:v>
                </c:pt>
                <c:pt idx="934">
                  <c:v>87.711069418386487</c:v>
                </c:pt>
                <c:pt idx="935">
                  <c:v>87.804878048780495</c:v>
                </c:pt>
                <c:pt idx="936">
                  <c:v>87.898686679174489</c:v>
                </c:pt>
                <c:pt idx="937">
                  <c:v>87.992495309568469</c:v>
                </c:pt>
                <c:pt idx="938">
                  <c:v>88.086303939962477</c:v>
                </c:pt>
                <c:pt idx="939">
                  <c:v>88.180112570356471</c:v>
                </c:pt>
                <c:pt idx="940">
                  <c:v>88.273921200750465</c:v>
                </c:pt>
                <c:pt idx="941">
                  <c:v>88.367729831144473</c:v>
                </c:pt>
                <c:pt idx="942">
                  <c:v>88.461538461538453</c:v>
                </c:pt>
                <c:pt idx="943">
                  <c:v>88.555347091932461</c:v>
                </c:pt>
                <c:pt idx="944">
                  <c:v>88.649155722326455</c:v>
                </c:pt>
                <c:pt idx="945">
                  <c:v>88.742964352720449</c:v>
                </c:pt>
                <c:pt idx="946">
                  <c:v>88.836772983114443</c:v>
                </c:pt>
                <c:pt idx="947">
                  <c:v>88.930581613508437</c:v>
                </c:pt>
                <c:pt idx="948">
                  <c:v>89.024390243902445</c:v>
                </c:pt>
                <c:pt idx="949">
                  <c:v>89.118198874296439</c:v>
                </c:pt>
                <c:pt idx="950">
                  <c:v>89.212007504690433</c:v>
                </c:pt>
                <c:pt idx="951">
                  <c:v>89.305816135084427</c:v>
                </c:pt>
                <c:pt idx="952">
                  <c:v>89.399624765478421</c:v>
                </c:pt>
                <c:pt idx="953">
                  <c:v>89.49343339587243</c:v>
                </c:pt>
                <c:pt idx="954">
                  <c:v>89.587242026266409</c:v>
                </c:pt>
                <c:pt idx="955">
                  <c:v>89.681050656660403</c:v>
                </c:pt>
                <c:pt idx="956">
                  <c:v>89.774859287054412</c:v>
                </c:pt>
                <c:pt idx="957">
                  <c:v>89.868667917448406</c:v>
                </c:pt>
                <c:pt idx="958">
                  <c:v>89.9624765478424</c:v>
                </c:pt>
                <c:pt idx="959">
                  <c:v>90.056285178236394</c:v>
                </c:pt>
                <c:pt idx="960">
                  <c:v>90.150093808630388</c:v>
                </c:pt>
                <c:pt idx="961">
                  <c:v>90.243902439024396</c:v>
                </c:pt>
                <c:pt idx="962">
                  <c:v>90.33771106941839</c:v>
                </c:pt>
                <c:pt idx="963">
                  <c:v>90.431519699812384</c:v>
                </c:pt>
                <c:pt idx="964">
                  <c:v>90.525328330206378</c:v>
                </c:pt>
                <c:pt idx="965">
                  <c:v>90.619136960600372</c:v>
                </c:pt>
                <c:pt idx="966">
                  <c:v>90.71294559099438</c:v>
                </c:pt>
                <c:pt idx="967">
                  <c:v>90.80675422138836</c:v>
                </c:pt>
                <c:pt idx="968">
                  <c:v>90.900562851782368</c:v>
                </c:pt>
                <c:pt idx="969">
                  <c:v>90.994371482176362</c:v>
                </c:pt>
                <c:pt idx="970">
                  <c:v>91.088180112570356</c:v>
                </c:pt>
                <c:pt idx="971">
                  <c:v>91.18198874296435</c:v>
                </c:pt>
                <c:pt idx="972">
                  <c:v>91.275797373358344</c:v>
                </c:pt>
                <c:pt idx="973">
                  <c:v>91.369606003752352</c:v>
                </c:pt>
                <c:pt idx="974">
                  <c:v>91.463414634146346</c:v>
                </c:pt>
                <c:pt idx="975">
                  <c:v>91.557223264540326</c:v>
                </c:pt>
                <c:pt idx="976">
                  <c:v>91.651031894934334</c:v>
                </c:pt>
                <c:pt idx="977">
                  <c:v>91.744840525328328</c:v>
                </c:pt>
                <c:pt idx="978">
                  <c:v>91.838649155722322</c:v>
                </c:pt>
                <c:pt idx="979">
                  <c:v>91.932457786116316</c:v>
                </c:pt>
                <c:pt idx="980">
                  <c:v>92.02626641651031</c:v>
                </c:pt>
                <c:pt idx="981">
                  <c:v>92.120075046904319</c:v>
                </c:pt>
                <c:pt idx="982">
                  <c:v>92.213883677298313</c:v>
                </c:pt>
                <c:pt idx="983">
                  <c:v>92.307692307692307</c:v>
                </c:pt>
                <c:pt idx="984">
                  <c:v>92.401500938086301</c:v>
                </c:pt>
                <c:pt idx="985">
                  <c:v>92.495309568480295</c:v>
                </c:pt>
                <c:pt idx="986">
                  <c:v>92.589118198874303</c:v>
                </c:pt>
                <c:pt idx="987">
                  <c:v>92.682926829268297</c:v>
                </c:pt>
                <c:pt idx="988">
                  <c:v>92.776735459662291</c:v>
                </c:pt>
                <c:pt idx="989">
                  <c:v>92.870544090056285</c:v>
                </c:pt>
                <c:pt idx="990">
                  <c:v>92.964352720450279</c:v>
                </c:pt>
                <c:pt idx="991">
                  <c:v>93.058161350844287</c:v>
                </c:pt>
                <c:pt idx="992">
                  <c:v>93.151969981238267</c:v>
                </c:pt>
                <c:pt idx="993">
                  <c:v>93.245778611632275</c:v>
                </c:pt>
                <c:pt idx="994">
                  <c:v>93.339587242026269</c:v>
                </c:pt>
                <c:pt idx="995">
                  <c:v>93.433395872420263</c:v>
                </c:pt>
                <c:pt idx="996">
                  <c:v>93.527204502814257</c:v>
                </c:pt>
                <c:pt idx="997">
                  <c:v>93.621013133208251</c:v>
                </c:pt>
                <c:pt idx="998">
                  <c:v>93.714821763602245</c:v>
                </c:pt>
                <c:pt idx="999">
                  <c:v>93.808630393996253</c:v>
                </c:pt>
                <c:pt idx="1000">
                  <c:v>93.902439024390233</c:v>
                </c:pt>
                <c:pt idx="1001">
                  <c:v>93.996247654784241</c:v>
                </c:pt>
                <c:pt idx="1002">
                  <c:v>94.090056285178235</c:v>
                </c:pt>
                <c:pt idx="1003">
                  <c:v>94.183864915572229</c:v>
                </c:pt>
                <c:pt idx="1004">
                  <c:v>94.277673545966238</c:v>
                </c:pt>
                <c:pt idx="1005">
                  <c:v>94.371482176360217</c:v>
                </c:pt>
                <c:pt idx="1006">
                  <c:v>94.465290806754226</c:v>
                </c:pt>
                <c:pt idx="1007">
                  <c:v>94.55909943714822</c:v>
                </c:pt>
                <c:pt idx="1008">
                  <c:v>94.652908067542214</c:v>
                </c:pt>
                <c:pt idx="1009">
                  <c:v>94.746716697936208</c:v>
                </c:pt>
                <c:pt idx="1010">
                  <c:v>94.840525328330202</c:v>
                </c:pt>
                <c:pt idx="1011">
                  <c:v>94.93433395872421</c:v>
                </c:pt>
                <c:pt idx="1012">
                  <c:v>95.028142589118204</c:v>
                </c:pt>
                <c:pt idx="1013">
                  <c:v>95.121951219512198</c:v>
                </c:pt>
                <c:pt idx="1014">
                  <c:v>95.215759849906192</c:v>
                </c:pt>
                <c:pt idx="1015">
                  <c:v>95.309568480300186</c:v>
                </c:pt>
                <c:pt idx="1016">
                  <c:v>95.403377110694194</c:v>
                </c:pt>
                <c:pt idx="1017">
                  <c:v>95.497185741088174</c:v>
                </c:pt>
                <c:pt idx="1018">
                  <c:v>95.590994371482168</c:v>
                </c:pt>
                <c:pt idx="1019">
                  <c:v>95.684803001876176</c:v>
                </c:pt>
                <c:pt idx="1020">
                  <c:v>95.77861163227017</c:v>
                </c:pt>
                <c:pt idx="1021">
                  <c:v>95.872420262664164</c:v>
                </c:pt>
                <c:pt idx="1022">
                  <c:v>95.966228893058158</c:v>
                </c:pt>
                <c:pt idx="1023">
                  <c:v>96.060037523452152</c:v>
                </c:pt>
                <c:pt idx="1024">
                  <c:v>96.15384615384616</c:v>
                </c:pt>
                <c:pt idx="1025">
                  <c:v>96.247654784240154</c:v>
                </c:pt>
                <c:pt idx="1026">
                  <c:v>96.341463414634148</c:v>
                </c:pt>
                <c:pt idx="1027">
                  <c:v>96.435272045028142</c:v>
                </c:pt>
                <c:pt idx="1028">
                  <c:v>96.529080675422136</c:v>
                </c:pt>
                <c:pt idx="1029">
                  <c:v>96.622889305816145</c:v>
                </c:pt>
                <c:pt idx="1030">
                  <c:v>96.716697936210124</c:v>
                </c:pt>
                <c:pt idx="1031">
                  <c:v>96.810506566604133</c:v>
                </c:pt>
                <c:pt idx="1032">
                  <c:v>96.904315196998127</c:v>
                </c:pt>
                <c:pt idx="1033">
                  <c:v>96.998123827392121</c:v>
                </c:pt>
                <c:pt idx="1034">
                  <c:v>97.091932457786115</c:v>
                </c:pt>
                <c:pt idx="1035">
                  <c:v>97.185741088180109</c:v>
                </c:pt>
                <c:pt idx="1036">
                  <c:v>97.279549718574117</c:v>
                </c:pt>
                <c:pt idx="1037">
                  <c:v>97.373358348968111</c:v>
                </c:pt>
                <c:pt idx="1038">
                  <c:v>97.467166979362091</c:v>
                </c:pt>
                <c:pt idx="1039">
                  <c:v>97.560975609756099</c:v>
                </c:pt>
                <c:pt idx="1040">
                  <c:v>97.654784240150093</c:v>
                </c:pt>
                <c:pt idx="1041">
                  <c:v>97.748592870544087</c:v>
                </c:pt>
                <c:pt idx="1042">
                  <c:v>97.842401500938081</c:v>
                </c:pt>
                <c:pt idx="1043">
                  <c:v>97.936210131332075</c:v>
                </c:pt>
                <c:pt idx="1044">
                  <c:v>98.030018761726083</c:v>
                </c:pt>
                <c:pt idx="1045">
                  <c:v>98.123827392120077</c:v>
                </c:pt>
                <c:pt idx="1046">
                  <c:v>98.217636022514071</c:v>
                </c:pt>
                <c:pt idx="1047">
                  <c:v>98.311444652908065</c:v>
                </c:pt>
                <c:pt idx="1048">
                  <c:v>98.405253283302059</c:v>
                </c:pt>
                <c:pt idx="1049">
                  <c:v>98.499061913696067</c:v>
                </c:pt>
                <c:pt idx="1050">
                  <c:v>98.592870544090061</c:v>
                </c:pt>
                <c:pt idx="1051">
                  <c:v>98.686679174484055</c:v>
                </c:pt>
                <c:pt idx="1052">
                  <c:v>98.780487804878049</c:v>
                </c:pt>
                <c:pt idx="1053">
                  <c:v>98.874296435272043</c:v>
                </c:pt>
                <c:pt idx="1054">
                  <c:v>98.968105065666052</c:v>
                </c:pt>
                <c:pt idx="1055">
                  <c:v>99.061913696060031</c:v>
                </c:pt>
                <c:pt idx="1056">
                  <c:v>99.155722326454026</c:v>
                </c:pt>
                <c:pt idx="1057">
                  <c:v>99.249530956848034</c:v>
                </c:pt>
                <c:pt idx="1058">
                  <c:v>99.343339587242028</c:v>
                </c:pt>
                <c:pt idx="1059">
                  <c:v>99.437148217636022</c:v>
                </c:pt>
                <c:pt idx="1060">
                  <c:v>99.530956848030016</c:v>
                </c:pt>
                <c:pt idx="1061">
                  <c:v>99.62476547842401</c:v>
                </c:pt>
                <c:pt idx="1062">
                  <c:v>99.718574108818018</c:v>
                </c:pt>
                <c:pt idx="1063">
                  <c:v>99.812382739211998</c:v>
                </c:pt>
                <c:pt idx="1064">
                  <c:v>99.906191369606006</c:v>
                </c:pt>
                <c:pt idx="1065">
                  <c:v>100</c:v>
                </c:pt>
              </c:numCache>
            </c:numRef>
          </c:xVal>
          <c:yVal>
            <c:numRef>
              <c:f>Sheet1!$D$1:$D$1066</c:f>
              <c:numCache>
                <c:formatCode>General</c:formatCode>
                <c:ptCount val="1066"/>
                <c:pt idx="0">
                  <c:v>1.2416590000000001</c:v>
                </c:pt>
                <c:pt idx="1">
                  <c:v>1.5967709999999999</c:v>
                </c:pt>
                <c:pt idx="2">
                  <c:v>1.6215459999999999</c:v>
                </c:pt>
                <c:pt idx="3">
                  <c:v>2.522446</c:v>
                </c:pt>
                <c:pt idx="4">
                  <c:v>2.6490450000000001</c:v>
                </c:pt>
                <c:pt idx="5">
                  <c:v>2.7013120000000002</c:v>
                </c:pt>
                <c:pt idx="6">
                  <c:v>2.9046989999999999</c:v>
                </c:pt>
                <c:pt idx="7">
                  <c:v>4.3972519999999999</c:v>
                </c:pt>
                <c:pt idx="8">
                  <c:v>4.9585809999999997</c:v>
                </c:pt>
                <c:pt idx="9">
                  <c:v>5.4394400000000003</c:v>
                </c:pt>
                <c:pt idx="10">
                  <c:v>5.5657030000000001</c:v>
                </c:pt>
                <c:pt idx="11">
                  <c:v>6.0198850000000004</c:v>
                </c:pt>
                <c:pt idx="12">
                  <c:v>6.4309690000000002</c:v>
                </c:pt>
                <c:pt idx="13">
                  <c:v>6.5096769999999999</c:v>
                </c:pt>
                <c:pt idx="14">
                  <c:v>6.6670550000000004</c:v>
                </c:pt>
                <c:pt idx="15">
                  <c:v>6.8804959999999999</c:v>
                </c:pt>
                <c:pt idx="16">
                  <c:v>7.3104889999999996</c:v>
                </c:pt>
                <c:pt idx="17">
                  <c:v>7.8898149999999996</c:v>
                </c:pt>
                <c:pt idx="18">
                  <c:v>7.9049589999999998</c:v>
                </c:pt>
                <c:pt idx="19">
                  <c:v>8.1143739999999998</c:v>
                </c:pt>
                <c:pt idx="20">
                  <c:v>8.2730289999999993</c:v>
                </c:pt>
                <c:pt idx="21">
                  <c:v>8.6731079999999992</c:v>
                </c:pt>
                <c:pt idx="22">
                  <c:v>9.4285379999999996</c:v>
                </c:pt>
                <c:pt idx="23">
                  <c:v>9.9937930000000001</c:v>
                </c:pt>
                <c:pt idx="24">
                  <c:v>10.571897999999999</c:v>
                </c:pt>
                <c:pt idx="25">
                  <c:v>11.047784999999999</c:v>
                </c:pt>
                <c:pt idx="26">
                  <c:v>11.299687</c:v>
                </c:pt>
                <c:pt idx="27">
                  <c:v>11.590661000000001</c:v>
                </c:pt>
                <c:pt idx="28">
                  <c:v>12.070728000000001</c:v>
                </c:pt>
                <c:pt idx="29">
                  <c:v>12.244419000000001</c:v>
                </c:pt>
                <c:pt idx="30">
                  <c:v>12.678075</c:v>
                </c:pt>
                <c:pt idx="31">
                  <c:v>12.738346999999999</c:v>
                </c:pt>
                <c:pt idx="32">
                  <c:v>12.780232</c:v>
                </c:pt>
                <c:pt idx="33">
                  <c:v>12.937379</c:v>
                </c:pt>
                <c:pt idx="34">
                  <c:v>13.301859</c:v>
                </c:pt>
                <c:pt idx="35">
                  <c:v>13.404743</c:v>
                </c:pt>
                <c:pt idx="36">
                  <c:v>13.442023000000001</c:v>
                </c:pt>
                <c:pt idx="37">
                  <c:v>13.703885</c:v>
                </c:pt>
                <c:pt idx="38">
                  <c:v>13.830607000000001</c:v>
                </c:pt>
                <c:pt idx="39">
                  <c:v>14.468601</c:v>
                </c:pt>
                <c:pt idx="40">
                  <c:v>14.79377</c:v>
                </c:pt>
                <c:pt idx="41">
                  <c:v>15.21518</c:v>
                </c:pt>
                <c:pt idx="42">
                  <c:v>15.674942</c:v>
                </c:pt>
                <c:pt idx="43">
                  <c:v>15.765295999999999</c:v>
                </c:pt>
                <c:pt idx="44">
                  <c:v>15.896254000000001</c:v>
                </c:pt>
                <c:pt idx="45">
                  <c:v>15.996888</c:v>
                </c:pt>
                <c:pt idx="46">
                  <c:v>16.090046000000001</c:v>
                </c:pt>
                <c:pt idx="47">
                  <c:v>16.283944000000002</c:v>
                </c:pt>
                <c:pt idx="48">
                  <c:v>16.413578000000001</c:v>
                </c:pt>
                <c:pt idx="49">
                  <c:v>17.053695999999999</c:v>
                </c:pt>
                <c:pt idx="50">
                  <c:v>17.793009000000001</c:v>
                </c:pt>
                <c:pt idx="51">
                  <c:v>17.825286999999999</c:v>
                </c:pt>
                <c:pt idx="52">
                  <c:v>18.01904</c:v>
                </c:pt>
                <c:pt idx="53">
                  <c:v>18.413789000000001</c:v>
                </c:pt>
                <c:pt idx="54">
                  <c:v>18.459133000000001</c:v>
                </c:pt>
                <c:pt idx="55">
                  <c:v>18.602267000000001</c:v>
                </c:pt>
                <c:pt idx="56">
                  <c:v>18.648655000000002</c:v>
                </c:pt>
                <c:pt idx="57">
                  <c:v>18.980982999999998</c:v>
                </c:pt>
                <c:pt idx="58">
                  <c:v>19.292016</c:v>
                </c:pt>
                <c:pt idx="59">
                  <c:v>19.442423000000002</c:v>
                </c:pt>
                <c:pt idx="60">
                  <c:v>19.623277000000002</c:v>
                </c:pt>
                <c:pt idx="61">
                  <c:v>19.652754000000002</c:v>
                </c:pt>
                <c:pt idx="62">
                  <c:v>19.738683000000002</c:v>
                </c:pt>
                <c:pt idx="63">
                  <c:v>19.798552000000001</c:v>
                </c:pt>
                <c:pt idx="64">
                  <c:v>20.377122</c:v>
                </c:pt>
                <c:pt idx="65">
                  <c:v>20.561475999999999</c:v>
                </c:pt>
                <c:pt idx="66">
                  <c:v>20.575970000000002</c:v>
                </c:pt>
                <c:pt idx="67">
                  <c:v>20.824355000000001</c:v>
                </c:pt>
                <c:pt idx="68">
                  <c:v>20.947924</c:v>
                </c:pt>
                <c:pt idx="69">
                  <c:v>21.104278999999998</c:v>
                </c:pt>
                <c:pt idx="70">
                  <c:v>21.962102000000002</c:v>
                </c:pt>
                <c:pt idx="71">
                  <c:v>22.602171999999999</c:v>
                </c:pt>
                <c:pt idx="72">
                  <c:v>22.909438999999999</c:v>
                </c:pt>
                <c:pt idx="73">
                  <c:v>23.291180000000001</c:v>
                </c:pt>
                <c:pt idx="74">
                  <c:v>23.48405</c:v>
                </c:pt>
                <c:pt idx="75">
                  <c:v>23.550456000000001</c:v>
                </c:pt>
                <c:pt idx="76">
                  <c:v>23.726009999999999</c:v>
                </c:pt>
                <c:pt idx="77">
                  <c:v>24.036256999999999</c:v>
                </c:pt>
                <c:pt idx="78">
                  <c:v>24.214176999999999</c:v>
                </c:pt>
                <c:pt idx="79">
                  <c:v>24.267050000000001</c:v>
                </c:pt>
                <c:pt idx="80">
                  <c:v>24.580221999999999</c:v>
                </c:pt>
                <c:pt idx="81">
                  <c:v>24.841242000000001</c:v>
                </c:pt>
                <c:pt idx="82">
                  <c:v>24.977519999999998</c:v>
                </c:pt>
                <c:pt idx="83">
                  <c:v>25.538271999999999</c:v>
                </c:pt>
                <c:pt idx="84">
                  <c:v>25.917066999999999</c:v>
                </c:pt>
                <c:pt idx="85">
                  <c:v>26.285796000000001</c:v>
                </c:pt>
                <c:pt idx="86">
                  <c:v>27.099703999999999</c:v>
                </c:pt>
                <c:pt idx="87">
                  <c:v>27.239591999999998</c:v>
                </c:pt>
                <c:pt idx="88">
                  <c:v>27.539328000000001</c:v>
                </c:pt>
                <c:pt idx="89">
                  <c:v>28.073841000000002</c:v>
                </c:pt>
                <c:pt idx="90">
                  <c:v>28.399985000000001</c:v>
                </c:pt>
                <c:pt idx="91">
                  <c:v>28.708134999999999</c:v>
                </c:pt>
                <c:pt idx="92">
                  <c:v>28.974945000000002</c:v>
                </c:pt>
                <c:pt idx="93">
                  <c:v>29.379125999999999</c:v>
                </c:pt>
                <c:pt idx="94">
                  <c:v>29.536878000000002</c:v>
                </c:pt>
                <c:pt idx="95">
                  <c:v>29.790149</c:v>
                </c:pt>
                <c:pt idx="96">
                  <c:v>29.840326000000001</c:v>
                </c:pt>
                <c:pt idx="97">
                  <c:v>29.854357</c:v>
                </c:pt>
                <c:pt idx="98">
                  <c:v>29.869219000000001</c:v>
                </c:pt>
                <c:pt idx="99">
                  <c:v>29.872879000000001</c:v>
                </c:pt>
                <c:pt idx="100">
                  <c:v>29.880551000000001</c:v>
                </c:pt>
                <c:pt idx="101">
                  <c:v>29.880932999999999</c:v>
                </c:pt>
                <c:pt idx="102">
                  <c:v>29.881661999999999</c:v>
                </c:pt>
                <c:pt idx="103">
                  <c:v>29.883047999999999</c:v>
                </c:pt>
                <c:pt idx="104">
                  <c:v>29.883315</c:v>
                </c:pt>
                <c:pt idx="105">
                  <c:v>29.883365999999999</c:v>
                </c:pt>
                <c:pt idx="106">
                  <c:v>29.883367</c:v>
                </c:pt>
                <c:pt idx="107">
                  <c:v>29.885755</c:v>
                </c:pt>
                <c:pt idx="108">
                  <c:v>29.886006999999999</c:v>
                </c:pt>
                <c:pt idx="109">
                  <c:v>29.886361999999998</c:v>
                </c:pt>
                <c:pt idx="110">
                  <c:v>29.887042999999998</c:v>
                </c:pt>
                <c:pt idx="111">
                  <c:v>29.887105999999999</c:v>
                </c:pt>
                <c:pt idx="112">
                  <c:v>29.888331999999998</c:v>
                </c:pt>
                <c:pt idx="113">
                  <c:v>29.890107</c:v>
                </c:pt>
                <c:pt idx="114">
                  <c:v>29.891143</c:v>
                </c:pt>
                <c:pt idx="115">
                  <c:v>29.892339</c:v>
                </c:pt>
                <c:pt idx="116">
                  <c:v>29.894483999999999</c:v>
                </c:pt>
                <c:pt idx="117">
                  <c:v>29.894939000000001</c:v>
                </c:pt>
                <c:pt idx="118">
                  <c:v>29.895814999999999</c:v>
                </c:pt>
                <c:pt idx="119">
                  <c:v>29.896277999999999</c:v>
                </c:pt>
                <c:pt idx="120">
                  <c:v>29.898437000000001</c:v>
                </c:pt>
                <c:pt idx="121">
                  <c:v>29.900224000000001</c:v>
                </c:pt>
                <c:pt idx="122">
                  <c:v>29.900293000000001</c:v>
                </c:pt>
                <c:pt idx="123">
                  <c:v>29.900935</c:v>
                </c:pt>
                <c:pt idx="124">
                  <c:v>29.902405999999999</c:v>
                </c:pt>
                <c:pt idx="125">
                  <c:v>29.907782999999998</c:v>
                </c:pt>
                <c:pt idx="126">
                  <c:v>29.911072999999998</c:v>
                </c:pt>
                <c:pt idx="127">
                  <c:v>29.919809999999998</c:v>
                </c:pt>
                <c:pt idx="128">
                  <c:v>29.925775999999999</c:v>
                </c:pt>
                <c:pt idx="129">
                  <c:v>29.926126</c:v>
                </c:pt>
                <c:pt idx="130">
                  <c:v>29.936361000000002</c:v>
                </c:pt>
                <c:pt idx="131">
                  <c:v>29.941238999999999</c:v>
                </c:pt>
                <c:pt idx="132">
                  <c:v>29.94239</c:v>
                </c:pt>
                <c:pt idx="133">
                  <c:v>29.945802</c:v>
                </c:pt>
                <c:pt idx="134">
                  <c:v>29.946256999999999</c:v>
                </c:pt>
                <c:pt idx="135">
                  <c:v>29.946784000000001</c:v>
                </c:pt>
                <c:pt idx="136">
                  <c:v>29.954276</c:v>
                </c:pt>
                <c:pt idx="137">
                  <c:v>29.972132999999999</c:v>
                </c:pt>
                <c:pt idx="138">
                  <c:v>29.979649999999999</c:v>
                </c:pt>
                <c:pt idx="139">
                  <c:v>29.985983999999998</c:v>
                </c:pt>
                <c:pt idx="140">
                  <c:v>29.989232999999999</c:v>
                </c:pt>
                <c:pt idx="141">
                  <c:v>29.993048999999999</c:v>
                </c:pt>
                <c:pt idx="142">
                  <c:v>29.993175999999998</c:v>
                </c:pt>
                <c:pt idx="143">
                  <c:v>30.020513999999999</c:v>
                </c:pt>
                <c:pt idx="144">
                  <c:v>30.025089999999999</c:v>
                </c:pt>
                <c:pt idx="145">
                  <c:v>30.028654</c:v>
                </c:pt>
                <c:pt idx="146">
                  <c:v>30.036436999999999</c:v>
                </c:pt>
                <c:pt idx="147">
                  <c:v>30.041166</c:v>
                </c:pt>
                <c:pt idx="148">
                  <c:v>30.043751</c:v>
                </c:pt>
                <c:pt idx="149">
                  <c:v>30.045998999999998</c:v>
                </c:pt>
                <c:pt idx="150">
                  <c:v>30.046979</c:v>
                </c:pt>
                <c:pt idx="151">
                  <c:v>30.057020000000001</c:v>
                </c:pt>
                <c:pt idx="152">
                  <c:v>30.068114000000001</c:v>
                </c:pt>
                <c:pt idx="153">
                  <c:v>30.158989999999999</c:v>
                </c:pt>
                <c:pt idx="154">
                  <c:v>30.184459</c:v>
                </c:pt>
                <c:pt idx="155">
                  <c:v>30.193932</c:v>
                </c:pt>
                <c:pt idx="156">
                  <c:v>30.195406999999999</c:v>
                </c:pt>
                <c:pt idx="157">
                  <c:v>30.197711000000002</c:v>
                </c:pt>
                <c:pt idx="158">
                  <c:v>30.200175000000002</c:v>
                </c:pt>
                <c:pt idx="159">
                  <c:v>30.205057</c:v>
                </c:pt>
                <c:pt idx="160">
                  <c:v>30.228684000000001</c:v>
                </c:pt>
                <c:pt idx="161">
                  <c:v>30.230588999999998</c:v>
                </c:pt>
                <c:pt idx="162">
                  <c:v>30.231532999999999</c:v>
                </c:pt>
                <c:pt idx="163">
                  <c:v>30.234459000000001</c:v>
                </c:pt>
                <c:pt idx="164">
                  <c:v>30.24164</c:v>
                </c:pt>
                <c:pt idx="165">
                  <c:v>30.258578</c:v>
                </c:pt>
                <c:pt idx="166">
                  <c:v>30.278770999999999</c:v>
                </c:pt>
                <c:pt idx="167">
                  <c:v>30.296284</c:v>
                </c:pt>
                <c:pt idx="168">
                  <c:v>30.31297</c:v>
                </c:pt>
                <c:pt idx="169">
                  <c:v>30.313589</c:v>
                </c:pt>
                <c:pt idx="170">
                  <c:v>30.317833</c:v>
                </c:pt>
                <c:pt idx="171">
                  <c:v>30.323968000000001</c:v>
                </c:pt>
                <c:pt idx="172">
                  <c:v>30.325378000000001</c:v>
                </c:pt>
                <c:pt idx="173">
                  <c:v>30.353235000000002</c:v>
                </c:pt>
                <c:pt idx="174">
                  <c:v>30.358782000000001</c:v>
                </c:pt>
                <c:pt idx="175">
                  <c:v>30.359767999999999</c:v>
                </c:pt>
                <c:pt idx="176">
                  <c:v>30.370947999999999</c:v>
                </c:pt>
                <c:pt idx="177">
                  <c:v>30.372112000000001</c:v>
                </c:pt>
                <c:pt idx="178">
                  <c:v>30.376861000000002</c:v>
                </c:pt>
                <c:pt idx="179">
                  <c:v>30.381011000000001</c:v>
                </c:pt>
                <c:pt idx="180">
                  <c:v>30.384174000000002</c:v>
                </c:pt>
                <c:pt idx="181">
                  <c:v>30.467934</c:v>
                </c:pt>
                <c:pt idx="182">
                  <c:v>30.493576000000001</c:v>
                </c:pt>
                <c:pt idx="183">
                  <c:v>30.503935999999999</c:v>
                </c:pt>
                <c:pt idx="184">
                  <c:v>30.513321000000001</c:v>
                </c:pt>
                <c:pt idx="185">
                  <c:v>30.540122</c:v>
                </c:pt>
                <c:pt idx="186">
                  <c:v>30.556638</c:v>
                </c:pt>
                <c:pt idx="187">
                  <c:v>30.599229999999999</c:v>
                </c:pt>
                <c:pt idx="188">
                  <c:v>30.666454999999999</c:v>
                </c:pt>
                <c:pt idx="189">
                  <c:v>30.675818</c:v>
                </c:pt>
                <c:pt idx="190">
                  <c:v>30.700002000000001</c:v>
                </c:pt>
                <c:pt idx="191">
                  <c:v>30.721885</c:v>
                </c:pt>
                <c:pt idx="192">
                  <c:v>30.723258999999999</c:v>
                </c:pt>
                <c:pt idx="193">
                  <c:v>30.730315999999998</c:v>
                </c:pt>
                <c:pt idx="194">
                  <c:v>30.730488000000001</c:v>
                </c:pt>
                <c:pt idx="195">
                  <c:v>30.734265000000001</c:v>
                </c:pt>
                <c:pt idx="196">
                  <c:v>30.736001999999999</c:v>
                </c:pt>
                <c:pt idx="197">
                  <c:v>30.737722000000002</c:v>
                </c:pt>
                <c:pt idx="198">
                  <c:v>30.739746</c:v>
                </c:pt>
                <c:pt idx="199">
                  <c:v>30.739775999999999</c:v>
                </c:pt>
                <c:pt idx="200">
                  <c:v>30.748042000000002</c:v>
                </c:pt>
                <c:pt idx="201">
                  <c:v>30.748045999999999</c:v>
                </c:pt>
                <c:pt idx="202">
                  <c:v>30.748083000000001</c:v>
                </c:pt>
                <c:pt idx="203">
                  <c:v>30.748443000000002</c:v>
                </c:pt>
                <c:pt idx="204">
                  <c:v>30.750430999999999</c:v>
                </c:pt>
                <c:pt idx="205">
                  <c:v>30.750992</c:v>
                </c:pt>
                <c:pt idx="206">
                  <c:v>30.751926999999998</c:v>
                </c:pt>
                <c:pt idx="207">
                  <c:v>30.752338000000002</c:v>
                </c:pt>
                <c:pt idx="208">
                  <c:v>30.755351999999998</c:v>
                </c:pt>
                <c:pt idx="209">
                  <c:v>30.755555999999999</c:v>
                </c:pt>
                <c:pt idx="210">
                  <c:v>30.757480000000001</c:v>
                </c:pt>
                <c:pt idx="211">
                  <c:v>30.758583000000002</c:v>
                </c:pt>
                <c:pt idx="212">
                  <c:v>30.759332000000001</c:v>
                </c:pt>
                <c:pt idx="213">
                  <c:v>30.761464</c:v>
                </c:pt>
                <c:pt idx="214">
                  <c:v>30.761551000000001</c:v>
                </c:pt>
                <c:pt idx="215">
                  <c:v>30.761814000000001</c:v>
                </c:pt>
                <c:pt idx="216">
                  <c:v>30.762118000000001</c:v>
                </c:pt>
                <c:pt idx="217">
                  <c:v>30.762387</c:v>
                </c:pt>
                <c:pt idx="218">
                  <c:v>30.762822</c:v>
                </c:pt>
                <c:pt idx="219">
                  <c:v>30.764517999999999</c:v>
                </c:pt>
                <c:pt idx="220">
                  <c:v>30.76454</c:v>
                </c:pt>
                <c:pt idx="221">
                  <c:v>30.767602</c:v>
                </c:pt>
                <c:pt idx="222">
                  <c:v>30.770101</c:v>
                </c:pt>
                <c:pt idx="223">
                  <c:v>30.771334</c:v>
                </c:pt>
                <c:pt idx="224">
                  <c:v>30.772425999999999</c:v>
                </c:pt>
                <c:pt idx="225">
                  <c:v>30.773398</c:v>
                </c:pt>
                <c:pt idx="226">
                  <c:v>30.773655000000002</c:v>
                </c:pt>
                <c:pt idx="227">
                  <c:v>30.774011999999999</c:v>
                </c:pt>
                <c:pt idx="228">
                  <c:v>30.774892999999999</c:v>
                </c:pt>
                <c:pt idx="229">
                  <c:v>30.776035</c:v>
                </c:pt>
                <c:pt idx="230">
                  <c:v>30.776316000000001</c:v>
                </c:pt>
                <c:pt idx="231">
                  <c:v>30.777021000000001</c:v>
                </c:pt>
                <c:pt idx="232">
                  <c:v>30.778110999999999</c:v>
                </c:pt>
                <c:pt idx="233">
                  <c:v>30.780411000000001</c:v>
                </c:pt>
                <c:pt idx="234">
                  <c:v>30.782596999999999</c:v>
                </c:pt>
                <c:pt idx="235">
                  <c:v>30.783539000000001</c:v>
                </c:pt>
                <c:pt idx="236">
                  <c:v>30.783726999999999</c:v>
                </c:pt>
                <c:pt idx="237">
                  <c:v>30.783915</c:v>
                </c:pt>
                <c:pt idx="238">
                  <c:v>30.784132</c:v>
                </c:pt>
                <c:pt idx="239">
                  <c:v>30.785181999999999</c:v>
                </c:pt>
                <c:pt idx="240">
                  <c:v>30.785872999999999</c:v>
                </c:pt>
                <c:pt idx="241">
                  <c:v>30.786009</c:v>
                </c:pt>
                <c:pt idx="242">
                  <c:v>30.786017000000001</c:v>
                </c:pt>
                <c:pt idx="243">
                  <c:v>30.787164000000001</c:v>
                </c:pt>
                <c:pt idx="244">
                  <c:v>30.787507000000002</c:v>
                </c:pt>
                <c:pt idx="245">
                  <c:v>30.787678</c:v>
                </c:pt>
                <c:pt idx="246">
                  <c:v>30.789766</c:v>
                </c:pt>
                <c:pt idx="247">
                  <c:v>30.791416999999999</c:v>
                </c:pt>
                <c:pt idx="248">
                  <c:v>30.792311000000002</c:v>
                </c:pt>
                <c:pt idx="249">
                  <c:v>30.793506000000001</c:v>
                </c:pt>
                <c:pt idx="250">
                  <c:v>30.793652000000002</c:v>
                </c:pt>
                <c:pt idx="251">
                  <c:v>30.794633000000001</c:v>
                </c:pt>
                <c:pt idx="252">
                  <c:v>30.796627000000001</c:v>
                </c:pt>
                <c:pt idx="253">
                  <c:v>30.819542999999999</c:v>
                </c:pt>
                <c:pt idx="254">
                  <c:v>30.819676999999999</c:v>
                </c:pt>
                <c:pt idx="255">
                  <c:v>30.830562</c:v>
                </c:pt>
                <c:pt idx="256">
                  <c:v>30.831095999999999</c:v>
                </c:pt>
                <c:pt idx="257">
                  <c:v>30.831229</c:v>
                </c:pt>
                <c:pt idx="258">
                  <c:v>30.836628000000001</c:v>
                </c:pt>
                <c:pt idx="259">
                  <c:v>30.837288999999998</c:v>
                </c:pt>
                <c:pt idx="260">
                  <c:v>30.8432</c:v>
                </c:pt>
                <c:pt idx="261">
                  <c:v>30.847263000000002</c:v>
                </c:pt>
                <c:pt idx="262">
                  <c:v>30.847947999999999</c:v>
                </c:pt>
                <c:pt idx="263">
                  <c:v>30.851151999999999</c:v>
                </c:pt>
                <c:pt idx="264">
                  <c:v>30.853379</c:v>
                </c:pt>
                <c:pt idx="265">
                  <c:v>30.857106999999999</c:v>
                </c:pt>
                <c:pt idx="266">
                  <c:v>30.872325</c:v>
                </c:pt>
                <c:pt idx="267">
                  <c:v>30.876111999999999</c:v>
                </c:pt>
                <c:pt idx="268">
                  <c:v>30.881720999999999</c:v>
                </c:pt>
                <c:pt idx="269">
                  <c:v>30.886123999999999</c:v>
                </c:pt>
                <c:pt idx="270">
                  <c:v>30.893177000000001</c:v>
                </c:pt>
                <c:pt idx="271">
                  <c:v>30.920985000000002</c:v>
                </c:pt>
                <c:pt idx="272">
                  <c:v>30.923862</c:v>
                </c:pt>
                <c:pt idx="273">
                  <c:v>30.928795000000001</c:v>
                </c:pt>
                <c:pt idx="274">
                  <c:v>30.932611000000001</c:v>
                </c:pt>
                <c:pt idx="275">
                  <c:v>30.93347</c:v>
                </c:pt>
                <c:pt idx="276">
                  <c:v>30.939325</c:v>
                </c:pt>
                <c:pt idx="277">
                  <c:v>30.939926</c:v>
                </c:pt>
                <c:pt idx="278">
                  <c:v>30.940645</c:v>
                </c:pt>
                <c:pt idx="279">
                  <c:v>30.941932000000001</c:v>
                </c:pt>
                <c:pt idx="280">
                  <c:v>30.942333000000001</c:v>
                </c:pt>
                <c:pt idx="281">
                  <c:v>30.942784</c:v>
                </c:pt>
                <c:pt idx="282">
                  <c:v>30.944037000000002</c:v>
                </c:pt>
                <c:pt idx="283">
                  <c:v>30.946957000000001</c:v>
                </c:pt>
                <c:pt idx="284">
                  <c:v>30.947551000000001</c:v>
                </c:pt>
                <c:pt idx="285">
                  <c:v>30.948999000000001</c:v>
                </c:pt>
                <c:pt idx="286">
                  <c:v>30.949567999999999</c:v>
                </c:pt>
                <c:pt idx="287">
                  <c:v>30.949570000000001</c:v>
                </c:pt>
                <c:pt idx="288">
                  <c:v>30.950022000000001</c:v>
                </c:pt>
                <c:pt idx="289">
                  <c:v>30.950597999999999</c:v>
                </c:pt>
                <c:pt idx="290">
                  <c:v>30.951526999999999</c:v>
                </c:pt>
                <c:pt idx="291">
                  <c:v>30.952302</c:v>
                </c:pt>
                <c:pt idx="292">
                  <c:v>30.952544</c:v>
                </c:pt>
                <c:pt idx="293">
                  <c:v>30.954184000000001</c:v>
                </c:pt>
                <c:pt idx="294">
                  <c:v>30.956755999999999</c:v>
                </c:pt>
                <c:pt idx="295">
                  <c:v>30.95748</c:v>
                </c:pt>
                <c:pt idx="296">
                  <c:v>30.959997000000001</c:v>
                </c:pt>
                <c:pt idx="297">
                  <c:v>30.960595999999999</c:v>
                </c:pt>
                <c:pt idx="298">
                  <c:v>30.963107999999998</c:v>
                </c:pt>
                <c:pt idx="299">
                  <c:v>30.963781999999998</c:v>
                </c:pt>
                <c:pt idx="300">
                  <c:v>30.965168999999999</c:v>
                </c:pt>
                <c:pt idx="301">
                  <c:v>30.96529</c:v>
                </c:pt>
                <c:pt idx="302">
                  <c:v>30.965779000000001</c:v>
                </c:pt>
                <c:pt idx="303">
                  <c:v>30.966349000000001</c:v>
                </c:pt>
                <c:pt idx="304">
                  <c:v>30.966474999999999</c:v>
                </c:pt>
                <c:pt idx="305">
                  <c:v>30.966853</c:v>
                </c:pt>
                <c:pt idx="306">
                  <c:v>30.96687</c:v>
                </c:pt>
                <c:pt idx="307">
                  <c:v>30.967057</c:v>
                </c:pt>
                <c:pt idx="308">
                  <c:v>30.96875</c:v>
                </c:pt>
                <c:pt idx="309">
                  <c:v>30.968755999999999</c:v>
                </c:pt>
                <c:pt idx="310">
                  <c:v>30.969940999999999</c:v>
                </c:pt>
                <c:pt idx="311">
                  <c:v>30.970758</c:v>
                </c:pt>
                <c:pt idx="312">
                  <c:v>30.971281999999999</c:v>
                </c:pt>
                <c:pt idx="313">
                  <c:v>30.972256000000002</c:v>
                </c:pt>
                <c:pt idx="314">
                  <c:v>30.972282</c:v>
                </c:pt>
                <c:pt idx="315">
                  <c:v>30.972587000000001</c:v>
                </c:pt>
                <c:pt idx="316">
                  <c:v>30.972636000000001</c:v>
                </c:pt>
                <c:pt idx="317">
                  <c:v>30.973151000000001</c:v>
                </c:pt>
                <c:pt idx="318">
                  <c:v>30.973609</c:v>
                </c:pt>
                <c:pt idx="319">
                  <c:v>30.974836</c:v>
                </c:pt>
                <c:pt idx="320">
                  <c:v>30.975363000000002</c:v>
                </c:pt>
                <c:pt idx="321">
                  <c:v>30.975693</c:v>
                </c:pt>
                <c:pt idx="322">
                  <c:v>30.97747</c:v>
                </c:pt>
                <c:pt idx="323">
                  <c:v>30.979227999999999</c:v>
                </c:pt>
                <c:pt idx="324">
                  <c:v>30.981262000000001</c:v>
                </c:pt>
                <c:pt idx="325">
                  <c:v>30.981552000000001</c:v>
                </c:pt>
                <c:pt idx="326">
                  <c:v>30.983383</c:v>
                </c:pt>
                <c:pt idx="327">
                  <c:v>30.983623000000001</c:v>
                </c:pt>
                <c:pt idx="328">
                  <c:v>30.985339</c:v>
                </c:pt>
                <c:pt idx="329">
                  <c:v>30.985821000000001</c:v>
                </c:pt>
                <c:pt idx="330">
                  <c:v>30.986453999999998</c:v>
                </c:pt>
                <c:pt idx="331">
                  <c:v>30.986720999999999</c:v>
                </c:pt>
                <c:pt idx="332">
                  <c:v>30.987144000000001</c:v>
                </c:pt>
                <c:pt idx="333">
                  <c:v>30.987548</c:v>
                </c:pt>
                <c:pt idx="334">
                  <c:v>30.989401999999998</c:v>
                </c:pt>
                <c:pt idx="335">
                  <c:v>30.989452</c:v>
                </c:pt>
                <c:pt idx="336">
                  <c:v>30.990224000000001</c:v>
                </c:pt>
                <c:pt idx="337">
                  <c:v>30.990743999999999</c:v>
                </c:pt>
                <c:pt idx="338">
                  <c:v>30.991422</c:v>
                </c:pt>
                <c:pt idx="339">
                  <c:v>30.991430999999999</c:v>
                </c:pt>
                <c:pt idx="340">
                  <c:v>30.993970000000001</c:v>
                </c:pt>
                <c:pt idx="341">
                  <c:v>30.994931999999999</c:v>
                </c:pt>
                <c:pt idx="342">
                  <c:v>30.998531</c:v>
                </c:pt>
                <c:pt idx="343">
                  <c:v>31.00084</c:v>
                </c:pt>
                <c:pt idx="344">
                  <c:v>31.001652</c:v>
                </c:pt>
                <c:pt idx="345">
                  <c:v>31.001832</c:v>
                </c:pt>
                <c:pt idx="346">
                  <c:v>31.002538000000001</c:v>
                </c:pt>
                <c:pt idx="347">
                  <c:v>31.003202000000002</c:v>
                </c:pt>
                <c:pt idx="348">
                  <c:v>31.003993999999999</c:v>
                </c:pt>
                <c:pt idx="349">
                  <c:v>31.004147</c:v>
                </c:pt>
                <c:pt idx="350">
                  <c:v>31.004394000000001</c:v>
                </c:pt>
                <c:pt idx="351">
                  <c:v>31.004618000000001</c:v>
                </c:pt>
                <c:pt idx="352">
                  <c:v>31.006477</c:v>
                </c:pt>
                <c:pt idx="353">
                  <c:v>31.008703000000001</c:v>
                </c:pt>
                <c:pt idx="354">
                  <c:v>31.010363999999999</c:v>
                </c:pt>
                <c:pt idx="355">
                  <c:v>31.010569</c:v>
                </c:pt>
                <c:pt idx="356">
                  <c:v>31.011030000000002</c:v>
                </c:pt>
                <c:pt idx="357">
                  <c:v>31.011188000000001</c:v>
                </c:pt>
                <c:pt idx="358">
                  <c:v>31.011254000000001</c:v>
                </c:pt>
                <c:pt idx="359">
                  <c:v>31.012953</c:v>
                </c:pt>
                <c:pt idx="360">
                  <c:v>31.014246</c:v>
                </c:pt>
                <c:pt idx="361">
                  <c:v>31.015613999999999</c:v>
                </c:pt>
                <c:pt idx="362">
                  <c:v>31.016615000000002</c:v>
                </c:pt>
                <c:pt idx="363">
                  <c:v>31.016743999999999</c:v>
                </c:pt>
                <c:pt idx="364">
                  <c:v>31.017303999999999</c:v>
                </c:pt>
                <c:pt idx="365">
                  <c:v>31.018885999999998</c:v>
                </c:pt>
                <c:pt idx="366">
                  <c:v>31.019010000000002</c:v>
                </c:pt>
                <c:pt idx="367">
                  <c:v>31.019348999999998</c:v>
                </c:pt>
                <c:pt idx="368">
                  <c:v>31.020001000000001</c:v>
                </c:pt>
                <c:pt idx="369">
                  <c:v>31.021007999999998</c:v>
                </c:pt>
                <c:pt idx="370">
                  <c:v>31.022967999999999</c:v>
                </c:pt>
                <c:pt idx="371">
                  <c:v>31.023868</c:v>
                </c:pt>
                <c:pt idx="372">
                  <c:v>31.024578000000002</c:v>
                </c:pt>
                <c:pt idx="373">
                  <c:v>31.025265999999998</c:v>
                </c:pt>
                <c:pt idx="374">
                  <c:v>31.025948</c:v>
                </c:pt>
                <c:pt idx="375">
                  <c:v>31.026032000000001</c:v>
                </c:pt>
                <c:pt idx="376">
                  <c:v>31.029881</c:v>
                </c:pt>
                <c:pt idx="377">
                  <c:v>31.029972000000001</c:v>
                </c:pt>
                <c:pt idx="378">
                  <c:v>31.030432999999999</c:v>
                </c:pt>
                <c:pt idx="379">
                  <c:v>31.033307000000001</c:v>
                </c:pt>
                <c:pt idx="380">
                  <c:v>31.033852</c:v>
                </c:pt>
                <c:pt idx="381">
                  <c:v>31.034545000000001</c:v>
                </c:pt>
                <c:pt idx="382">
                  <c:v>31.036487000000001</c:v>
                </c:pt>
                <c:pt idx="383">
                  <c:v>31.037624999999998</c:v>
                </c:pt>
                <c:pt idx="384">
                  <c:v>31.042532999999999</c:v>
                </c:pt>
                <c:pt idx="385">
                  <c:v>31.044989000000001</c:v>
                </c:pt>
                <c:pt idx="386">
                  <c:v>31.047761999999999</c:v>
                </c:pt>
                <c:pt idx="387">
                  <c:v>31.048228000000002</c:v>
                </c:pt>
                <c:pt idx="388">
                  <c:v>31.055261999999999</c:v>
                </c:pt>
                <c:pt idx="389">
                  <c:v>31.070177000000001</c:v>
                </c:pt>
                <c:pt idx="390">
                  <c:v>31.079571999999999</c:v>
                </c:pt>
                <c:pt idx="391">
                  <c:v>31.080337</c:v>
                </c:pt>
                <c:pt idx="392">
                  <c:v>31.088764000000001</c:v>
                </c:pt>
                <c:pt idx="393">
                  <c:v>31.089127000000001</c:v>
                </c:pt>
                <c:pt idx="394">
                  <c:v>31.091073000000002</c:v>
                </c:pt>
                <c:pt idx="395">
                  <c:v>31.092026000000001</c:v>
                </c:pt>
                <c:pt idx="396">
                  <c:v>31.096109999999999</c:v>
                </c:pt>
                <c:pt idx="397">
                  <c:v>31.096356</c:v>
                </c:pt>
                <c:pt idx="398">
                  <c:v>31.096401</c:v>
                </c:pt>
                <c:pt idx="399">
                  <c:v>31.096478999999999</c:v>
                </c:pt>
                <c:pt idx="400">
                  <c:v>31.097117999999998</c:v>
                </c:pt>
                <c:pt idx="401">
                  <c:v>31.101341999999999</c:v>
                </c:pt>
                <c:pt idx="402">
                  <c:v>31.102788</c:v>
                </c:pt>
                <c:pt idx="403">
                  <c:v>31.106057</c:v>
                </c:pt>
                <c:pt idx="404">
                  <c:v>31.106100999999999</c:v>
                </c:pt>
                <c:pt idx="405">
                  <c:v>31.106966</c:v>
                </c:pt>
                <c:pt idx="406">
                  <c:v>31.110661</c:v>
                </c:pt>
                <c:pt idx="407">
                  <c:v>31.113181000000001</c:v>
                </c:pt>
                <c:pt idx="408">
                  <c:v>31.114381999999999</c:v>
                </c:pt>
                <c:pt idx="409">
                  <c:v>31.116451000000001</c:v>
                </c:pt>
                <c:pt idx="410">
                  <c:v>31.118027000000001</c:v>
                </c:pt>
                <c:pt idx="411">
                  <c:v>31.122554000000001</c:v>
                </c:pt>
                <c:pt idx="412">
                  <c:v>31.12331</c:v>
                </c:pt>
                <c:pt idx="413">
                  <c:v>31.124032</c:v>
                </c:pt>
                <c:pt idx="414">
                  <c:v>31.126353999999999</c:v>
                </c:pt>
                <c:pt idx="415">
                  <c:v>31.127317000000001</c:v>
                </c:pt>
                <c:pt idx="416">
                  <c:v>31.127966000000001</c:v>
                </c:pt>
                <c:pt idx="417">
                  <c:v>31.132034000000001</c:v>
                </c:pt>
                <c:pt idx="418">
                  <c:v>31.136353</c:v>
                </c:pt>
                <c:pt idx="419">
                  <c:v>31.138089000000001</c:v>
                </c:pt>
                <c:pt idx="420">
                  <c:v>31.140953</c:v>
                </c:pt>
                <c:pt idx="421">
                  <c:v>31.142084000000001</c:v>
                </c:pt>
                <c:pt idx="422">
                  <c:v>31.142250000000001</c:v>
                </c:pt>
                <c:pt idx="423">
                  <c:v>31.15222</c:v>
                </c:pt>
                <c:pt idx="424">
                  <c:v>31.152274999999999</c:v>
                </c:pt>
                <c:pt idx="425">
                  <c:v>31.152812999999998</c:v>
                </c:pt>
                <c:pt idx="426">
                  <c:v>31.157482999999999</c:v>
                </c:pt>
                <c:pt idx="427">
                  <c:v>31.162033000000001</c:v>
                </c:pt>
                <c:pt idx="428">
                  <c:v>31.163398000000001</c:v>
                </c:pt>
                <c:pt idx="429">
                  <c:v>31.165507000000002</c:v>
                </c:pt>
                <c:pt idx="430">
                  <c:v>31.167513</c:v>
                </c:pt>
                <c:pt idx="431">
                  <c:v>31.167594000000001</c:v>
                </c:pt>
                <c:pt idx="432">
                  <c:v>31.174323000000001</c:v>
                </c:pt>
                <c:pt idx="433">
                  <c:v>31.175332999999998</c:v>
                </c:pt>
                <c:pt idx="434">
                  <c:v>31.179233</c:v>
                </c:pt>
                <c:pt idx="435">
                  <c:v>31.182922000000001</c:v>
                </c:pt>
                <c:pt idx="436">
                  <c:v>31.225973</c:v>
                </c:pt>
                <c:pt idx="437">
                  <c:v>31.232246</c:v>
                </c:pt>
                <c:pt idx="438">
                  <c:v>31.278265999999999</c:v>
                </c:pt>
                <c:pt idx="439">
                  <c:v>31.315138000000001</c:v>
                </c:pt>
                <c:pt idx="440">
                  <c:v>31.326324</c:v>
                </c:pt>
                <c:pt idx="441">
                  <c:v>31.328026999999999</c:v>
                </c:pt>
                <c:pt idx="442">
                  <c:v>31.329940000000001</c:v>
                </c:pt>
                <c:pt idx="443">
                  <c:v>31.33595</c:v>
                </c:pt>
                <c:pt idx="444">
                  <c:v>31.336233</c:v>
                </c:pt>
                <c:pt idx="445">
                  <c:v>31.347062999999999</c:v>
                </c:pt>
                <c:pt idx="446">
                  <c:v>31.445663</c:v>
                </c:pt>
                <c:pt idx="447">
                  <c:v>31.456496999999999</c:v>
                </c:pt>
                <c:pt idx="448">
                  <c:v>31.461143</c:v>
                </c:pt>
                <c:pt idx="449">
                  <c:v>31.467358999999998</c:v>
                </c:pt>
                <c:pt idx="450">
                  <c:v>31.468095999999999</c:v>
                </c:pt>
                <c:pt idx="451">
                  <c:v>31.472804</c:v>
                </c:pt>
                <c:pt idx="452">
                  <c:v>31.475812999999999</c:v>
                </c:pt>
                <c:pt idx="453">
                  <c:v>31.477181000000002</c:v>
                </c:pt>
                <c:pt idx="454">
                  <c:v>31.478503</c:v>
                </c:pt>
                <c:pt idx="455">
                  <c:v>31.480498000000001</c:v>
                </c:pt>
                <c:pt idx="456">
                  <c:v>31.485102999999999</c:v>
                </c:pt>
                <c:pt idx="457">
                  <c:v>31.488185999999999</c:v>
                </c:pt>
                <c:pt idx="458">
                  <c:v>31.489944999999999</c:v>
                </c:pt>
                <c:pt idx="459">
                  <c:v>31.492021999999999</c:v>
                </c:pt>
                <c:pt idx="460">
                  <c:v>31.493100999999999</c:v>
                </c:pt>
                <c:pt idx="461">
                  <c:v>31.493411999999999</c:v>
                </c:pt>
                <c:pt idx="462">
                  <c:v>31.496335999999999</c:v>
                </c:pt>
                <c:pt idx="463">
                  <c:v>31.497966999999999</c:v>
                </c:pt>
                <c:pt idx="464">
                  <c:v>31.498645</c:v>
                </c:pt>
                <c:pt idx="465">
                  <c:v>31.501552</c:v>
                </c:pt>
                <c:pt idx="466">
                  <c:v>31.502846000000002</c:v>
                </c:pt>
                <c:pt idx="467">
                  <c:v>31.505047999999999</c:v>
                </c:pt>
                <c:pt idx="468">
                  <c:v>31.506423999999999</c:v>
                </c:pt>
                <c:pt idx="469">
                  <c:v>31.50666</c:v>
                </c:pt>
                <c:pt idx="470">
                  <c:v>31.510019</c:v>
                </c:pt>
                <c:pt idx="471">
                  <c:v>31.510534</c:v>
                </c:pt>
                <c:pt idx="472">
                  <c:v>31.511306000000001</c:v>
                </c:pt>
                <c:pt idx="473">
                  <c:v>31.511873000000001</c:v>
                </c:pt>
                <c:pt idx="474">
                  <c:v>31.513953000000001</c:v>
                </c:pt>
                <c:pt idx="475">
                  <c:v>31.518387000000001</c:v>
                </c:pt>
                <c:pt idx="476">
                  <c:v>31.518632</c:v>
                </c:pt>
                <c:pt idx="477">
                  <c:v>31.522929999999999</c:v>
                </c:pt>
                <c:pt idx="478">
                  <c:v>31.524660999999998</c:v>
                </c:pt>
                <c:pt idx="479">
                  <c:v>31.525134999999999</c:v>
                </c:pt>
                <c:pt idx="480">
                  <c:v>31.532074999999999</c:v>
                </c:pt>
                <c:pt idx="481">
                  <c:v>31.533951999999999</c:v>
                </c:pt>
                <c:pt idx="482">
                  <c:v>31.536549999999998</c:v>
                </c:pt>
                <c:pt idx="483">
                  <c:v>31.540651</c:v>
                </c:pt>
                <c:pt idx="484">
                  <c:v>31.562608000000001</c:v>
                </c:pt>
                <c:pt idx="485">
                  <c:v>31.622126999999999</c:v>
                </c:pt>
                <c:pt idx="486">
                  <c:v>31.627164</c:v>
                </c:pt>
                <c:pt idx="487">
                  <c:v>31.648212000000001</c:v>
                </c:pt>
                <c:pt idx="488">
                  <c:v>31.700828999999999</c:v>
                </c:pt>
                <c:pt idx="489">
                  <c:v>31.710256999999999</c:v>
                </c:pt>
                <c:pt idx="490">
                  <c:v>31.714065999999999</c:v>
                </c:pt>
                <c:pt idx="491">
                  <c:v>31.724015999999999</c:v>
                </c:pt>
                <c:pt idx="492">
                  <c:v>31.746162999999999</c:v>
                </c:pt>
                <c:pt idx="493">
                  <c:v>31.747817999999999</c:v>
                </c:pt>
                <c:pt idx="494">
                  <c:v>31.748805999999998</c:v>
                </c:pt>
                <c:pt idx="495">
                  <c:v>31.755694999999999</c:v>
                </c:pt>
                <c:pt idx="496">
                  <c:v>31.758787999999999</c:v>
                </c:pt>
                <c:pt idx="497">
                  <c:v>31.789231000000001</c:v>
                </c:pt>
                <c:pt idx="498">
                  <c:v>31.796092999999999</c:v>
                </c:pt>
                <c:pt idx="499">
                  <c:v>31.801667999999999</c:v>
                </c:pt>
                <c:pt idx="500">
                  <c:v>31.811306999999999</c:v>
                </c:pt>
                <c:pt idx="501">
                  <c:v>31.812584000000001</c:v>
                </c:pt>
                <c:pt idx="502">
                  <c:v>31.814748999999999</c:v>
                </c:pt>
                <c:pt idx="503">
                  <c:v>31.816734</c:v>
                </c:pt>
                <c:pt idx="504">
                  <c:v>31.820771000000001</c:v>
                </c:pt>
                <c:pt idx="505">
                  <c:v>31.823943</c:v>
                </c:pt>
                <c:pt idx="506">
                  <c:v>31.826575999999999</c:v>
                </c:pt>
                <c:pt idx="507">
                  <c:v>31.832045000000001</c:v>
                </c:pt>
                <c:pt idx="508">
                  <c:v>31.834246</c:v>
                </c:pt>
                <c:pt idx="509">
                  <c:v>31.834567</c:v>
                </c:pt>
                <c:pt idx="510">
                  <c:v>31.836031999999999</c:v>
                </c:pt>
                <c:pt idx="511">
                  <c:v>31.837868</c:v>
                </c:pt>
                <c:pt idx="512">
                  <c:v>31.841968999999999</c:v>
                </c:pt>
                <c:pt idx="513">
                  <c:v>31.84413</c:v>
                </c:pt>
                <c:pt idx="514">
                  <c:v>31.850681999999999</c:v>
                </c:pt>
                <c:pt idx="515">
                  <c:v>31.851797999999999</c:v>
                </c:pt>
                <c:pt idx="516">
                  <c:v>31.853427</c:v>
                </c:pt>
                <c:pt idx="517">
                  <c:v>31.858162</c:v>
                </c:pt>
                <c:pt idx="518">
                  <c:v>31.867488000000002</c:v>
                </c:pt>
                <c:pt idx="519">
                  <c:v>31.898952999999999</c:v>
                </c:pt>
                <c:pt idx="520">
                  <c:v>31.899722000000001</c:v>
                </c:pt>
                <c:pt idx="521">
                  <c:v>31.901913</c:v>
                </c:pt>
                <c:pt idx="522">
                  <c:v>31.912264</c:v>
                </c:pt>
                <c:pt idx="523">
                  <c:v>31.913291999999998</c:v>
                </c:pt>
                <c:pt idx="524">
                  <c:v>31.914332999999999</c:v>
                </c:pt>
                <c:pt idx="525">
                  <c:v>31.921709</c:v>
                </c:pt>
                <c:pt idx="526">
                  <c:v>31.922636000000001</c:v>
                </c:pt>
                <c:pt idx="527">
                  <c:v>31.989493</c:v>
                </c:pt>
                <c:pt idx="528">
                  <c:v>31.999357</c:v>
                </c:pt>
                <c:pt idx="529">
                  <c:v>32.002051000000002</c:v>
                </c:pt>
                <c:pt idx="530">
                  <c:v>32.004081999999997</c:v>
                </c:pt>
                <c:pt idx="531">
                  <c:v>32.044100999999998</c:v>
                </c:pt>
                <c:pt idx="532">
                  <c:v>32.048307000000001</c:v>
                </c:pt>
                <c:pt idx="533">
                  <c:v>32.069766999999999</c:v>
                </c:pt>
                <c:pt idx="534">
                  <c:v>32.08493</c:v>
                </c:pt>
                <c:pt idx="535">
                  <c:v>32.087426000000001</c:v>
                </c:pt>
                <c:pt idx="536">
                  <c:v>32.104809000000003</c:v>
                </c:pt>
                <c:pt idx="537">
                  <c:v>32.158755999999997</c:v>
                </c:pt>
                <c:pt idx="538">
                  <c:v>32.163328999999997</c:v>
                </c:pt>
                <c:pt idx="539">
                  <c:v>32.171394999999997</c:v>
                </c:pt>
                <c:pt idx="540">
                  <c:v>32.180390000000003</c:v>
                </c:pt>
                <c:pt idx="541">
                  <c:v>32.182034000000002</c:v>
                </c:pt>
                <c:pt idx="542">
                  <c:v>32.189549999999997</c:v>
                </c:pt>
                <c:pt idx="543">
                  <c:v>32.205998000000001</c:v>
                </c:pt>
                <c:pt idx="544">
                  <c:v>32.214762</c:v>
                </c:pt>
                <c:pt idx="545">
                  <c:v>32.276426999999998</c:v>
                </c:pt>
                <c:pt idx="546">
                  <c:v>32.282291000000001</c:v>
                </c:pt>
                <c:pt idx="547">
                  <c:v>32.297341000000003</c:v>
                </c:pt>
                <c:pt idx="548">
                  <c:v>32.300617000000003</c:v>
                </c:pt>
                <c:pt idx="549">
                  <c:v>32.301062999999999</c:v>
                </c:pt>
                <c:pt idx="550">
                  <c:v>32.304834</c:v>
                </c:pt>
                <c:pt idx="551">
                  <c:v>32.345793999999998</c:v>
                </c:pt>
                <c:pt idx="552">
                  <c:v>32.386549000000002</c:v>
                </c:pt>
                <c:pt idx="553">
                  <c:v>32.387667999999998</c:v>
                </c:pt>
                <c:pt idx="554">
                  <c:v>32.390287000000001</c:v>
                </c:pt>
                <c:pt idx="555">
                  <c:v>32.391334999999998</c:v>
                </c:pt>
                <c:pt idx="556">
                  <c:v>32.394576000000001</c:v>
                </c:pt>
                <c:pt idx="557">
                  <c:v>32.39817</c:v>
                </c:pt>
                <c:pt idx="558">
                  <c:v>32.400787999999999</c:v>
                </c:pt>
                <c:pt idx="559">
                  <c:v>32.401389999999999</c:v>
                </c:pt>
                <c:pt idx="560">
                  <c:v>32.412275999999999</c:v>
                </c:pt>
                <c:pt idx="561">
                  <c:v>32.413907999999999</c:v>
                </c:pt>
                <c:pt idx="562">
                  <c:v>32.417949999999998</c:v>
                </c:pt>
                <c:pt idx="563">
                  <c:v>32.419919999999998</c:v>
                </c:pt>
                <c:pt idx="564">
                  <c:v>32.422288000000002</c:v>
                </c:pt>
                <c:pt idx="565">
                  <c:v>32.422651999999999</c:v>
                </c:pt>
                <c:pt idx="566">
                  <c:v>32.424405</c:v>
                </c:pt>
                <c:pt idx="567">
                  <c:v>32.4251</c:v>
                </c:pt>
                <c:pt idx="568">
                  <c:v>32.425581000000001</c:v>
                </c:pt>
                <c:pt idx="569">
                  <c:v>32.426668999999997</c:v>
                </c:pt>
                <c:pt idx="570">
                  <c:v>32.4315</c:v>
                </c:pt>
                <c:pt idx="571">
                  <c:v>32.432749000000001</c:v>
                </c:pt>
                <c:pt idx="572">
                  <c:v>32.435842000000001</c:v>
                </c:pt>
                <c:pt idx="573">
                  <c:v>32.437441</c:v>
                </c:pt>
                <c:pt idx="574">
                  <c:v>32.437814000000003</c:v>
                </c:pt>
                <c:pt idx="575">
                  <c:v>32.445250000000001</c:v>
                </c:pt>
                <c:pt idx="576">
                  <c:v>32.445925000000003</c:v>
                </c:pt>
                <c:pt idx="577">
                  <c:v>32.449156000000002</c:v>
                </c:pt>
                <c:pt idx="578">
                  <c:v>32.449199</c:v>
                </c:pt>
                <c:pt idx="579">
                  <c:v>32.452185999999998</c:v>
                </c:pt>
                <c:pt idx="580">
                  <c:v>32.453099000000002</c:v>
                </c:pt>
                <c:pt idx="581">
                  <c:v>32.453964999999997</c:v>
                </c:pt>
                <c:pt idx="582">
                  <c:v>32.455714</c:v>
                </c:pt>
                <c:pt idx="583">
                  <c:v>32.457120000000003</c:v>
                </c:pt>
                <c:pt idx="584">
                  <c:v>32.457614</c:v>
                </c:pt>
                <c:pt idx="585">
                  <c:v>32.457816999999999</c:v>
                </c:pt>
                <c:pt idx="586">
                  <c:v>32.459381999999998</c:v>
                </c:pt>
                <c:pt idx="587">
                  <c:v>32.460317000000003</c:v>
                </c:pt>
                <c:pt idx="588">
                  <c:v>32.460822</c:v>
                </c:pt>
                <c:pt idx="589">
                  <c:v>32.464252999999999</c:v>
                </c:pt>
                <c:pt idx="590">
                  <c:v>32.464578000000003</c:v>
                </c:pt>
                <c:pt idx="591">
                  <c:v>32.465637000000001</c:v>
                </c:pt>
                <c:pt idx="592">
                  <c:v>32.465871</c:v>
                </c:pt>
                <c:pt idx="593">
                  <c:v>32.466022000000002</c:v>
                </c:pt>
                <c:pt idx="594">
                  <c:v>32.466946999999998</c:v>
                </c:pt>
                <c:pt idx="595">
                  <c:v>32.468918000000002</c:v>
                </c:pt>
                <c:pt idx="596">
                  <c:v>32.471997000000002</c:v>
                </c:pt>
                <c:pt idx="597">
                  <c:v>32.473750000000003</c:v>
                </c:pt>
                <c:pt idx="598">
                  <c:v>32.474322999999998</c:v>
                </c:pt>
                <c:pt idx="599">
                  <c:v>32.478630000000003</c:v>
                </c:pt>
                <c:pt idx="600">
                  <c:v>32.478996000000002</c:v>
                </c:pt>
                <c:pt idx="601">
                  <c:v>32.480128000000001</c:v>
                </c:pt>
                <c:pt idx="602">
                  <c:v>32.485152999999997</c:v>
                </c:pt>
                <c:pt idx="603">
                  <c:v>32.491591999999997</c:v>
                </c:pt>
                <c:pt idx="604">
                  <c:v>32.499966999999998</c:v>
                </c:pt>
                <c:pt idx="605">
                  <c:v>32.502423</c:v>
                </c:pt>
                <c:pt idx="606">
                  <c:v>32.509157000000002</c:v>
                </c:pt>
                <c:pt idx="607">
                  <c:v>32.510502000000002</c:v>
                </c:pt>
                <c:pt idx="608">
                  <c:v>32.537883999999998</c:v>
                </c:pt>
                <c:pt idx="609">
                  <c:v>32.616216999999999</c:v>
                </c:pt>
                <c:pt idx="610">
                  <c:v>32.651524999999999</c:v>
                </c:pt>
                <c:pt idx="611">
                  <c:v>32.66422</c:v>
                </c:pt>
                <c:pt idx="612">
                  <c:v>32.691077</c:v>
                </c:pt>
                <c:pt idx="613">
                  <c:v>32.691611000000002</c:v>
                </c:pt>
                <c:pt idx="614">
                  <c:v>32.696581999999999</c:v>
                </c:pt>
                <c:pt idx="615">
                  <c:v>32.701220999999997</c:v>
                </c:pt>
                <c:pt idx="616">
                  <c:v>32.733583000000003</c:v>
                </c:pt>
                <c:pt idx="617">
                  <c:v>32.737569999999998</c:v>
                </c:pt>
                <c:pt idx="618">
                  <c:v>32.747025000000001</c:v>
                </c:pt>
                <c:pt idx="619">
                  <c:v>32.759700000000002</c:v>
                </c:pt>
                <c:pt idx="620">
                  <c:v>32.759903999999999</c:v>
                </c:pt>
                <c:pt idx="621">
                  <c:v>32.765985000000001</c:v>
                </c:pt>
                <c:pt idx="622">
                  <c:v>32.776344999999999</c:v>
                </c:pt>
                <c:pt idx="623">
                  <c:v>32.777799999999999</c:v>
                </c:pt>
                <c:pt idx="624">
                  <c:v>32.789116</c:v>
                </c:pt>
                <c:pt idx="625">
                  <c:v>32.807830000000003</c:v>
                </c:pt>
                <c:pt idx="626">
                  <c:v>32.828600999999999</c:v>
                </c:pt>
                <c:pt idx="627">
                  <c:v>32.850926000000001</c:v>
                </c:pt>
                <c:pt idx="628">
                  <c:v>32.852716000000001</c:v>
                </c:pt>
                <c:pt idx="629">
                  <c:v>32.854132999999997</c:v>
                </c:pt>
                <c:pt idx="630">
                  <c:v>32.866703999999999</c:v>
                </c:pt>
                <c:pt idx="631">
                  <c:v>32.868448000000001</c:v>
                </c:pt>
                <c:pt idx="632">
                  <c:v>32.869114000000003</c:v>
                </c:pt>
                <c:pt idx="633">
                  <c:v>32.87603</c:v>
                </c:pt>
                <c:pt idx="634">
                  <c:v>32.876615000000001</c:v>
                </c:pt>
                <c:pt idx="635">
                  <c:v>32.883645000000001</c:v>
                </c:pt>
                <c:pt idx="636">
                  <c:v>32.885176000000001</c:v>
                </c:pt>
                <c:pt idx="637">
                  <c:v>32.887101000000001</c:v>
                </c:pt>
                <c:pt idx="638">
                  <c:v>32.892871999999997</c:v>
                </c:pt>
                <c:pt idx="639">
                  <c:v>32.898569999999999</c:v>
                </c:pt>
                <c:pt idx="640">
                  <c:v>32.933045</c:v>
                </c:pt>
                <c:pt idx="641">
                  <c:v>32.939374000000001</c:v>
                </c:pt>
                <c:pt idx="642">
                  <c:v>32.979309000000001</c:v>
                </c:pt>
                <c:pt idx="643">
                  <c:v>32.990305999999997</c:v>
                </c:pt>
                <c:pt idx="644">
                  <c:v>33.005091999999998</c:v>
                </c:pt>
                <c:pt idx="645">
                  <c:v>33.009399000000002</c:v>
                </c:pt>
                <c:pt idx="646">
                  <c:v>33.019644</c:v>
                </c:pt>
                <c:pt idx="647">
                  <c:v>33.020575000000001</c:v>
                </c:pt>
                <c:pt idx="648">
                  <c:v>33.065406000000003</c:v>
                </c:pt>
                <c:pt idx="649">
                  <c:v>33.071564000000002</c:v>
                </c:pt>
                <c:pt idx="650">
                  <c:v>33.074851000000002</c:v>
                </c:pt>
                <c:pt idx="651">
                  <c:v>33.086460000000002</c:v>
                </c:pt>
                <c:pt idx="652">
                  <c:v>33.088816000000001</c:v>
                </c:pt>
                <c:pt idx="653">
                  <c:v>33.093764</c:v>
                </c:pt>
                <c:pt idx="654">
                  <c:v>33.097549000000001</c:v>
                </c:pt>
                <c:pt idx="655">
                  <c:v>33.117747999999999</c:v>
                </c:pt>
                <c:pt idx="656">
                  <c:v>33.118281000000003</c:v>
                </c:pt>
                <c:pt idx="657">
                  <c:v>33.120992999999999</c:v>
                </c:pt>
                <c:pt idx="658">
                  <c:v>33.126638</c:v>
                </c:pt>
                <c:pt idx="659">
                  <c:v>33.148431000000002</c:v>
                </c:pt>
                <c:pt idx="660">
                  <c:v>33.15945</c:v>
                </c:pt>
                <c:pt idx="661">
                  <c:v>33.178449999999998</c:v>
                </c:pt>
                <c:pt idx="662">
                  <c:v>33.200108999999998</c:v>
                </c:pt>
                <c:pt idx="663">
                  <c:v>33.202716000000002</c:v>
                </c:pt>
                <c:pt idx="664">
                  <c:v>33.272185</c:v>
                </c:pt>
                <c:pt idx="665">
                  <c:v>33.274006</c:v>
                </c:pt>
                <c:pt idx="666">
                  <c:v>33.281019000000001</c:v>
                </c:pt>
                <c:pt idx="667">
                  <c:v>33.284595000000003</c:v>
                </c:pt>
                <c:pt idx="668">
                  <c:v>33.287736000000002</c:v>
                </c:pt>
                <c:pt idx="669">
                  <c:v>33.292344</c:v>
                </c:pt>
                <c:pt idx="670">
                  <c:v>33.294468000000002</c:v>
                </c:pt>
                <c:pt idx="671">
                  <c:v>33.296447999999998</c:v>
                </c:pt>
                <c:pt idx="672">
                  <c:v>33.300288000000002</c:v>
                </c:pt>
                <c:pt idx="673">
                  <c:v>33.306066000000001</c:v>
                </c:pt>
                <c:pt idx="674">
                  <c:v>33.369208999999998</c:v>
                </c:pt>
                <c:pt idx="675">
                  <c:v>33.384633000000001</c:v>
                </c:pt>
                <c:pt idx="676">
                  <c:v>33.396948999999999</c:v>
                </c:pt>
                <c:pt idx="677">
                  <c:v>33.408358</c:v>
                </c:pt>
                <c:pt idx="678">
                  <c:v>33.417361</c:v>
                </c:pt>
                <c:pt idx="679">
                  <c:v>33.42747</c:v>
                </c:pt>
                <c:pt idx="680">
                  <c:v>33.429572</c:v>
                </c:pt>
                <c:pt idx="681">
                  <c:v>33.432651</c:v>
                </c:pt>
                <c:pt idx="682">
                  <c:v>33.437531</c:v>
                </c:pt>
                <c:pt idx="683">
                  <c:v>33.438026999999998</c:v>
                </c:pt>
                <c:pt idx="684">
                  <c:v>33.439256</c:v>
                </c:pt>
                <c:pt idx="685">
                  <c:v>33.440255000000001</c:v>
                </c:pt>
                <c:pt idx="686">
                  <c:v>33.440761999999999</c:v>
                </c:pt>
                <c:pt idx="687">
                  <c:v>33.441400999999999</c:v>
                </c:pt>
                <c:pt idx="688">
                  <c:v>33.442320000000002</c:v>
                </c:pt>
                <c:pt idx="689">
                  <c:v>33.442431999999997</c:v>
                </c:pt>
                <c:pt idx="690">
                  <c:v>33.445680000000003</c:v>
                </c:pt>
                <c:pt idx="691">
                  <c:v>33.448645999999997</c:v>
                </c:pt>
                <c:pt idx="692">
                  <c:v>33.449888999999999</c:v>
                </c:pt>
                <c:pt idx="693">
                  <c:v>33.450024999999997</c:v>
                </c:pt>
                <c:pt idx="694">
                  <c:v>33.450149000000003</c:v>
                </c:pt>
                <c:pt idx="695">
                  <c:v>33.450735999999999</c:v>
                </c:pt>
                <c:pt idx="696">
                  <c:v>33.451320000000003</c:v>
                </c:pt>
                <c:pt idx="697">
                  <c:v>33.452761000000002</c:v>
                </c:pt>
                <c:pt idx="698">
                  <c:v>33.454030000000003</c:v>
                </c:pt>
                <c:pt idx="699">
                  <c:v>33.455852</c:v>
                </c:pt>
                <c:pt idx="700">
                  <c:v>33.459344000000002</c:v>
                </c:pt>
                <c:pt idx="701">
                  <c:v>33.459809999999997</c:v>
                </c:pt>
                <c:pt idx="702">
                  <c:v>33.459991000000002</c:v>
                </c:pt>
                <c:pt idx="703">
                  <c:v>33.461010000000002</c:v>
                </c:pt>
                <c:pt idx="704">
                  <c:v>33.461092000000001</c:v>
                </c:pt>
                <c:pt idx="705">
                  <c:v>33.465691</c:v>
                </c:pt>
                <c:pt idx="706">
                  <c:v>33.466993000000002</c:v>
                </c:pt>
                <c:pt idx="707">
                  <c:v>33.467165999999999</c:v>
                </c:pt>
                <c:pt idx="708">
                  <c:v>33.469831999999997</c:v>
                </c:pt>
                <c:pt idx="709">
                  <c:v>33.471750999999998</c:v>
                </c:pt>
                <c:pt idx="710">
                  <c:v>33.478794999999998</c:v>
                </c:pt>
                <c:pt idx="711">
                  <c:v>33.480626999999998</c:v>
                </c:pt>
                <c:pt idx="712">
                  <c:v>33.482368000000001</c:v>
                </c:pt>
                <c:pt idx="713">
                  <c:v>33.482768</c:v>
                </c:pt>
                <c:pt idx="714">
                  <c:v>33.485674000000003</c:v>
                </c:pt>
                <c:pt idx="715">
                  <c:v>33.486460000000001</c:v>
                </c:pt>
                <c:pt idx="716">
                  <c:v>33.487167999999997</c:v>
                </c:pt>
                <c:pt idx="717">
                  <c:v>33.490264000000003</c:v>
                </c:pt>
                <c:pt idx="718">
                  <c:v>33.492713000000002</c:v>
                </c:pt>
                <c:pt idx="719">
                  <c:v>33.497906</c:v>
                </c:pt>
                <c:pt idx="720">
                  <c:v>33.512771000000001</c:v>
                </c:pt>
                <c:pt idx="721">
                  <c:v>33.544494999999998</c:v>
                </c:pt>
                <c:pt idx="722">
                  <c:v>33.568930000000002</c:v>
                </c:pt>
                <c:pt idx="723">
                  <c:v>33.586497000000001</c:v>
                </c:pt>
                <c:pt idx="724">
                  <c:v>33.606870999999998</c:v>
                </c:pt>
                <c:pt idx="725">
                  <c:v>33.618603999999998</c:v>
                </c:pt>
                <c:pt idx="726">
                  <c:v>33.623347000000003</c:v>
                </c:pt>
                <c:pt idx="727">
                  <c:v>33.626393</c:v>
                </c:pt>
                <c:pt idx="728">
                  <c:v>33.641295999999997</c:v>
                </c:pt>
                <c:pt idx="729">
                  <c:v>33.649332999999999</c:v>
                </c:pt>
                <c:pt idx="730">
                  <c:v>33.652641000000003</c:v>
                </c:pt>
                <c:pt idx="731">
                  <c:v>33.654285000000002</c:v>
                </c:pt>
                <c:pt idx="732">
                  <c:v>33.655349000000001</c:v>
                </c:pt>
                <c:pt idx="733">
                  <c:v>33.670076999999999</c:v>
                </c:pt>
                <c:pt idx="734">
                  <c:v>33.702934999999997</c:v>
                </c:pt>
                <c:pt idx="735">
                  <c:v>33.729177</c:v>
                </c:pt>
                <c:pt idx="736">
                  <c:v>33.777540000000002</c:v>
                </c:pt>
                <c:pt idx="737">
                  <c:v>33.786425000000001</c:v>
                </c:pt>
                <c:pt idx="738">
                  <c:v>33.790312999999998</c:v>
                </c:pt>
                <c:pt idx="739">
                  <c:v>33.796505000000003</c:v>
                </c:pt>
                <c:pt idx="740">
                  <c:v>33.803977000000003</c:v>
                </c:pt>
                <c:pt idx="741">
                  <c:v>33.804043999999998</c:v>
                </c:pt>
                <c:pt idx="742">
                  <c:v>33.810270000000003</c:v>
                </c:pt>
                <c:pt idx="743">
                  <c:v>33.814956000000002</c:v>
                </c:pt>
                <c:pt idx="744">
                  <c:v>33.847203999999998</c:v>
                </c:pt>
                <c:pt idx="745">
                  <c:v>33.854697999999999</c:v>
                </c:pt>
                <c:pt idx="746">
                  <c:v>33.862752</c:v>
                </c:pt>
                <c:pt idx="747">
                  <c:v>33.868186999999999</c:v>
                </c:pt>
                <c:pt idx="748">
                  <c:v>33.901057000000002</c:v>
                </c:pt>
                <c:pt idx="749">
                  <c:v>33.938842999999999</c:v>
                </c:pt>
                <c:pt idx="750">
                  <c:v>33.975796000000003</c:v>
                </c:pt>
                <c:pt idx="751">
                  <c:v>33.980034000000003</c:v>
                </c:pt>
                <c:pt idx="752">
                  <c:v>34.011612999999997</c:v>
                </c:pt>
                <c:pt idx="753">
                  <c:v>34.018053000000002</c:v>
                </c:pt>
                <c:pt idx="754">
                  <c:v>34.034070999999997</c:v>
                </c:pt>
                <c:pt idx="755">
                  <c:v>34.034663000000002</c:v>
                </c:pt>
                <c:pt idx="756">
                  <c:v>34.036375999999997</c:v>
                </c:pt>
                <c:pt idx="757">
                  <c:v>34.039762000000003</c:v>
                </c:pt>
                <c:pt idx="758">
                  <c:v>34.051132000000003</c:v>
                </c:pt>
                <c:pt idx="759">
                  <c:v>34.056643000000001</c:v>
                </c:pt>
                <c:pt idx="760">
                  <c:v>34.066859000000001</c:v>
                </c:pt>
                <c:pt idx="761">
                  <c:v>34.081795999999997</c:v>
                </c:pt>
                <c:pt idx="762">
                  <c:v>34.088374999999999</c:v>
                </c:pt>
                <c:pt idx="763">
                  <c:v>34.090111999999998</c:v>
                </c:pt>
                <c:pt idx="764">
                  <c:v>34.096091999999999</c:v>
                </c:pt>
                <c:pt idx="765">
                  <c:v>34.135030999999998</c:v>
                </c:pt>
                <c:pt idx="766">
                  <c:v>34.149894000000003</c:v>
                </c:pt>
                <c:pt idx="767">
                  <c:v>34.156461999999998</c:v>
                </c:pt>
                <c:pt idx="768">
                  <c:v>34.159570000000002</c:v>
                </c:pt>
                <c:pt idx="769">
                  <c:v>34.164619000000002</c:v>
                </c:pt>
                <c:pt idx="770">
                  <c:v>34.260029000000003</c:v>
                </c:pt>
                <c:pt idx="771">
                  <c:v>34.269621000000001</c:v>
                </c:pt>
                <c:pt idx="772">
                  <c:v>34.276679999999999</c:v>
                </c:pt>
                <c:pt idx="773">
                  <c:v>34.278607000000001</c:v>
                </c:pt>
                <c:pt idx="774">
                  <c:v>34.284709999999997</c:v>
                </c:pt>
                <c:pt idx="775">
                  <c:v>34.288657999999998</c:v>
                </c:pt>
                <c:pt idx="776">
                  <c:v>34.298532999999999</c:v>
                </c:pt>
                <c:pt idx="777">
                  <c:v>34.314622999999997</c:v>
                </c:pt>
                <c:pt idx="778">
                  <c:v>34.355891</c:v>
                </c:pt>
                <c:pt idx="779">
                  <c:v>34.357897000000001</c:v>
                </c:pt>
                <c:pt idx="780">
                  <c:v>34.361477000000001</c:v>
                </c:pt>
                <c:pt idx="781">
                  <c:v>34.365723000000003</c:v>
                </c:pt>
                <c:pt idx="782">
                  <c:v>34.366219999999998</c:v>
                </c:pt>
                <c:pt idx="783">
                  <c:v>34.366860000000003</c:v>
                </c:pt>
                <c:pt idx="784">
                  <c:v>34.367759</c:v>
                </c:pt>
                <c:pt idx="785">
                  <c:v>34.370927999999999</c:v>
                </c:pt>
                <c:pt idx="786">
                  <c:v>34.378456999999997</c:v>
                </c:pt>
                <c:pt idx="787">
                  <c:v>34.385961999999999</c:v>
                </c:pt>
                <c:pt idx="788">
                  <c:v>34.437403000000003</c:v>
                </c:pt>
                <c:pt idx="789">
                  <c:v>34.437873000000003</c:v>
                </c:pt>
                <c:pt idx="790">
                  <c:v>34.448225000000001</c:v>
                </c:pt>
                <c:pt idx="791">
                  <c:v>34.454524999999997</c:v>
                </c:pt>
                <c:pt idx="792">
                  <c:v>34.458348000000001</c:v>
                </c:pt>
                <c:pt idx="793">
                  <c:v>34.462657</c:v>
                </c:pt>
                <c:pt idx="794">
                  <c:v>34.471693000000002</c:v>
                </c:pt>
                <c:pt idx="795">
                  <c:v>34.484352999999999</c:v>
                </c:pt>
                <c:pt idx="796">
                  <c:v>34.485146999999998</c:v>
                </c:pt>
                <c:pt idx="797">
                  <c:v>34.485177</c:v>
                </c:pt>
                <c:pt idx="798">
                  <c:v>34.494687999999996</c:v>
                </c:pt>
                <c:pt idx="799">
                  <c:v>34.496507999999999</c:v>
                </c:pt>
                <c:pt idx="800">
                  <c:v>34.507651000000003</c:v>
                </c:pt>
                <c:pt idx="801">
                  <c:v>34.511536999999997</c:v>
                </c:pt>
                <c:pt idx="802">
                  <c:v>34.52805</c:v>
                </c:pt>
                <c:pt idx="803">
                  <c:v>34.619742000000002</c:v>
                </c:pt>
                <c:pt idx="804">
                  <c:v>34.624369000000002</c:v>
                </c:pt>
                <c:pt idx="805">
                  <c:v>34.634455000000003</c:v>
                </c:pt>
                <c:pt idx="806">
                  <c:v>34.654347999999999</c:v>
                </c:pt>
                <c:pt idx="807">
                  <c:v>34.654736999999997</c:v>
                </c:pt>
                <c:pt idx="808">
                  <c:v>34.657772999999999</c:v>
                </c:pt>
                <c:pt idx="809">
                  <c:v>34.658344</c:v>
                </c:pt>
                <c:pt idx="810">
                  <c:v>34.659312999999997</c:v>
                </c:pt>
                <c:pt idx="811">
                  <c:v>34.662748000000001</c:v>
                </c:pt>
                <c:pt idx="812">
                  <c:v>34.691966000000001</c:v>
                </c:pt>
                <c:pt idx="813">
                  <c:v>34.714657000000003</c:v>
                </c:pt>
                <c:pt idx="814">
                  <c:v>34.715285999999999</c:v>
                </c:pt>
                <c:pt idx="815">
                  <c:v>34.731408999999999</c:v>
                </c:pt>
                <c:pt idx="816">
                  <c:v>34.738691000000003</c:v>
                </c:pt>
                <c:pt idx="817">
                  <c:v>34.740765000000003</c:v>
                </c:pt>
                <c:pt idx="818">
                  <c:v>34.754835</c:v>
                </c:pt>
                <c:pt idx="819">
                  <c:v>34.758516999999998</c:v>
                </c:pt>
                <c:pt idx="820">
                  <c:v>34.758845999999998</c:v>
                </c:pt>
                <c:pt idx="821">
                  <c:v>34.762829000000004</c:v>
                </c:pt>
                <c:pt idx="822">
                  <c:v>34.763776</c:v>
                </c:pt>
                <c:pt idx="823">
                  <c:v>34.765852000000002</c:v>
                </c:pt>
                <c:pt idx="824">
                  <c:v>34.772989000000003</c:v>
                </c:pt>
                <c:pt idx="825">
                  <c:v>34.776349000000003</c:v>
                </c:pt>
                <c:pt idx="826">
                  <c:v>34.798743999999999</c:v>
                </c:pt>
                <c:pt idx="827">
                  <c:v>34.806984</c:v>
                </c:pt>
                <c:pt idx="828">
                  <c:v>34.813243</c:v>
                </c:pt>
                <c:pt idx="829">
                  <c:v>34.815150000000003</c:v>
                </c:pt>
                <c:pt idx="830">
                  <c:v>34.817529</c:v>
                </c:pt>
                <c:pt idx="831">
                  <c:v>34.819870999999999</c:v>
                </c:pt>
                <c:pt idx="832">
                  <c:v>34.828507999999999</c:v>
                </c:pt>
                <c:pt idx="833">
                  <c:v>34.831867000000003</c:v>
                </c:pt>
                <c:pt idx="834">
                  <c:v>34.832954999999998</c:v>
                </c:pt>
                <c:pt idx="835">
                  <c:v>34.880146000000003</c:v>
                </c:pt>
                <c:pt idx="836">
                  <c:v>34.886541999999999</c:v>
                </c:pt>
                <c:pt idx="837">
                  <c:v>34.893407000000003</c:v>
                </c:pt>
                <c:pt idx="838">
                  <c:v>34.896338999999998</c:v>
                </c:pt>
                <c:pt idx="839">
                  <c:v>34.908439000000001</c:v>
                </c:pt>
                <c:pt idx="840">
                  <c:v>34.946300999999998</c:v>
                </c:pt>
                <c:pt idx="841">
                  <c:v>34.966009999999997</c:v>
                </c:pt>
                <c:pt idx="842">
                  <c:v>34.987181</c:v>
                </c:pt>
                <c:pt idx="843">
                  <c:v>34.98818</c:v>
                </c:pt>
                <c:pt idx="844">
                  <c:v>34.994926</c:v>
                </c:pt>
                <c:pt idx="845">
                  <c:v>35.014335000000003</c:v>
                </c:pt>
                <c:pt idx="846">
                  <c:v>35.020549000000003</c:v>
                </c:pt>
                <c:pt idx="847">
                  <c:v>35.027377000000001</c:v>
                </c:pt>
                <c:pt idx="848">
                  <c:v>35.033172999999998</c:v>
                </c:pt>
                <c:pt idx="849">
                  <c:v>35.035798999999997</c:v>
                </c:pt>
                <c:pt idx="850">
                  <c:v>35.064104</c:v>
                </c:pt>
                <c:pt idx="851">
                  <c:v>35.078023999999999</c:v>
                </c:pt>
                <c:pt idx="852">
                  <c:v>35.093094000000001</c:v>
                </c:pt>
                <c:pt idx="853">
                  <c:v>35.096727000000001</c:v>
                </c:pt>
                <c:pt idx="854">
                  <c:v>35.103324999999998</c:v>
                </c:pt>
                <c:pt idx="855">
                  <c:v>35.118287000000002</c:v>
                </c:pt>
                <c:pt idx="856">
                  <c:v>35.119214999999997</c:v>
                </c:pt>
                <c:pt idx="857">
                  <c:v>35.120690000000003</c:v>
                </c:pt>
                <c:pt idx="858">
                  <c:v>35.138531</c:v>
                </c:pt>
                <c:pt idx="859">
                  <c:v>35.140631999999997</c:v>
                </c:pt>
                <c:pt idx="860">
                  <c:v>35.141258000000001</c:v>
                </c:pt>
                <c:pt idx="861">
                  <c:v>35.145125</c:v>
                </c:pt>
                <c:pt idx="862">
                  <c:v>35.147623000000003</c:v>
                </c:pt>
                <c:pt idx="863">
                  <c:v>35.149557999999999</c:v>
                </c:pt>
                <c:pt idx="864">
                  <c:v>35.15522</c:v>
                </c:pt>
                <c:pt idx="865">
                  <c:v>35.200155000000002</c:v>
                </c:pt>
                <c:pt idx="866">
                  <c:v>35.200766999999999</c:v>
                </c:pt>
                <c:pt idx="867">
                  <c:v>35.218753999999997</c:v>
                </c:pt>
                <c:pt idx="868">
                  <c:v>35.227299000000002</c:v>
                </c:pt>
                <c:pt idx="869">
                  <c:v>35.268492000000002</c:v>
                </c:pt>
                <c:pt idx="870">
                  <c:v>35.314390000000003</c:v>
                </c:pt>
                <c:pt idx="871">
                  <c:v>35.366891000000003</c:v>
                </c:pt>
                <c:pt idx="872">
                  <c:v>35.395696999999998</c:v>
                </c:pt>
                <c:pt idx="873">
                  <c:v>35.403601000000002</c:v>
                </c:pt>
                <c:pt idx="874">
                  <c:v>35.423296999999998</c:v>
                </c:pt>
                <c:pt idx="875">
                  <c:v>35.429887999999998</c:v>
                </c:pt>
                <c:pt idx="876">
                  <c:v>35.431792999999999</c:v>
                </c:pt>
                <c:pt idx="877">
                  <c:v>35.434821999999997</c:v>
                </c:pt>
                <c:pt idx="878">
                  <c:v>35.437407999999998</c:v>
                </c:pt>
                <c:pt idx="879">
                  <c:v>35.440531999999997</c:v>
                </c:pt>
                <c:pt idx="880">
                  <c:v>35.441831999999998</c:v>
                </c:pt>
                <c:pt idx="881">
                  <c:v>35.450273000000003</c:v>
                </c:pt>
                <c:pt idx="882">
                  <c:v>35.456550999999997</c:v>
                </c:pt>
                <c:pt idx="883">
                  <c:v>35.460172</c:v>
                </c:pt>
                <c:pt idx="884">
                  <c:v>35.464550000000003</c:v>
                </c:pt>
                <c:pt idx="885">
                  <c:v>35.466000999999999</c:v>
                </c:pt>
                <c:pt idx="886">
                  <c:v>35.468283</c:v>
                </c:pt>
                <c:pt idx="887">
                  <c:v>35.468338000000003</c:v>
                </c:pt>
                <c:pt idx="888">
                  <c:v>35.471590999999997</c:v>
                </c:pt>
                <c:pt idx="889">
                  <c:v>35.478794000000001</c:v>
                </c:pt>
                <c:pt idx="890">
                  <c:v>35.481394000000002</c:v>
                </c:pt>
                <c:pt idx="891">
                  <c:v>35.485759999999999</c:v>
                </c:pt>
                <c:pt idx="892">
                  <c:v>35.529778</c:v>
                </c:pt>
                <c:pt idx="893">
                  <c:v>35.596111999999998</c:v>
                </c:pt>
                <c:pt idx="894">
                  <c:v>35.620638</c:v>
                </c:pt>
                <c:pt idx="895">
                  <c:v>35.639352000000002</c:v>
                </c:pt>
                <c:pt idx="896">
                  <c:v>35.643988</c:v>
                </c:pt>
                <c:pt idx="897">
                  <c:v>35.647162999999999</c:v>
                </c:pt>
                <c:pt idx="898">
                  <c:v>35.649878000000001</c:v>
                </c:pt>
                <c:pt idx="899">
                  <c:v>35.651125999999998</c:v>
                </c:pt>
                <c:pt idx="900">
                  <c:v>35.659357</c:v>
                </c:pt>
                <c:pt idx="901">
                  <c:v>35.659737999999997</c:v>
                </c:pt>
                <c:pt idx="902">
                  <c:v>35.661830000000002</c:v>
                </c:pt>
                <c:pt idx="903">
                  <c:v>35.665942999999999</c:v>
                </c:pt>
                <c:pt idx="904">
                  <c:v>35.693669999999997</c:v>
                </c:pt>
                <c:pt idx="905">
                  <c:v>35.694493000000001</c:v>
                </c:pt>
                <c:pt idx="906">
                  <c:v>35.727066999999998</c:v>
                </c:pt>
                <c:pt idx="907">
                  <c:v>35.729987999999999</c:v>
                </c:pt>
                <c:pt idx="908">
                  <c:v>35.737822000000001</c:v>
                </c:pt>
                <c:pt idx="909">
                  <c:v>35.761913999999997</c:v>
                </c:pt>
                <c:pt idx="910">
                  <c:v>35.816434999999998</c:v>
                </c:pt>
                <c:pt idx="911">
                  <c:v>35.864837999999999</c:v>
                </c:pt>
                <c:pt idx="912">
                  <c:v>35.865208000000003</c:v>
                </c:pt>
                <c:pt idx="913">
                  <c:v>35.869675000000001</c:v>
                </c:pt>
                <c:pt idx="914">
                  <c:v>35.869691000000003</c:v>
                </c:pt>
                <c:pt idx="915">
                  <c:v>35.876213</c:v>
                </c:pt>
                <c:pt idx="916">
                  <c:v>35.881059999999998</c:v>
                </c:pt>
                <c:pt idx="917">
                  <c:v>35.889640999999997</c:v>
                </c:pt>
                <c:pt idx="918">
                  <c:v>35.922139999999999</c:v>
                </c:pt>
                <c:pt idx="919">
                  <c:v>35.940964000000001</c:v>
                </c:pt>
                <c:pt idx="920">
                  <c:v>35.976982999999997</c:v>
                </c:pt>
                <c:pt idx="921">
                  <c:v>36.001120999999998</c:v>
                </c:pt>
                <c:pt idx="922">
                  <c:v>36.026743000000003</c:v>
                </c:pt>
                <c:pt idx="923">
                  <c:v>36.031342000000002</c:v>
                </c:pt>
                <c:pt idx="924">
                  <c:v>36.032524000000002</c:v>
                </c:pt>
                <c:pt idx="925">
                  <c:v>36.037604000000002</c:v>
                </c:pt>
                <c:pt idx="926">
                  <c:v>36.051752999999998</c:v>
                </c:pt>
                <c:pt idx="927">
                  <c:v>36.055746999999997</c:v>
                </c:pt>
                <c:pt idx="928">
                  <c:v>36.160601</c:v>
                </c:pt>
                <c:pt idx="929">
                  <c:v>36.180267999999998</c:v>
                </c:pt>
                <c:pt idx="930">
                  <c:v>36.206831000000001</c:v>
                </c:pt>
                <c:pt idx="931">
                  <c:v>36.221454999999999</c:v>
                </c:pt>
                <c:pt idx="932">
                  <c:v>36.224063000000001</c:v>
                </c:pt>
                <c:pt idx="933">
                  <c:v>36.233314999999997</c:v>
                </c:pt>
                <c:pt idx="934">
                  <c:v>36.288190999999998</c:v>
                </c:pt>
                <c:pt idx="935">
                  <c:v>36.290694999999999</c:v>
                </c:pt>
                <c:pt idx="936">
                  <c:v>36.292749999999998</c:v>
                </c:pt>
                <c:pt idx="937">
                  <c:v>36.297859000000003</c:v>
                </c:pt>
                <c:pt idx="938">
                  <c:v>36.300989000000001</c:v>
                </c:pt>
                <c:pt idx="939">
                  <c:v>36.313077</c:v>
                </c:pt>
                <c:pt idx="940">
                  <c:v>36.321745</c:v>
                </c:pt>
                <c:pt idx="941">
                  <c:v>36.323027000000003</c:v>
                </c:pt>
                <c:pt idx="942">
                  <c:v>36.337812</c:v>
                </c:pt>
                <c:pt idx="943">
                  <c:v>36.345365000000001</c:v>
                </c:pt>
                <c:pt idx="944">
                  <c:v>36.367319000000002</c:v>
                </c:pt>
                <c:pt idx="945">
                  <c:v>36.397761000000003</c:v>
                </c:pt>
                <c:pt idx="946">
                  <c:v>36.403364000000003</c:v>
                </c:pt>
                <c:pt idx="947">
                  <c:v>36.407032000000001</c:v>
                </c:pt>
                <c:pt idx="948">
                  <c:v>36.411515000000001</c:v>
                </c:pt>
                <c:pt idx="949">
                  <c:v>36.417321999999999</c:v>
                </c:pt>
                <c:pt idx="950">
                  <c:v>36.445014999999998</c:v>
                </c:pt>
                <c:pt idx="951">
                  <c:v>36.452464999999997</c:v>
                </c:pt>
                <c:pt idx="952">
                  <c:v>36.454825</c:v>
                </c:pt>
                <c:pt idx="953">
                  <c:v>36.455534999999998</c:v>
                </c:pt>
                <c:pt idx="954">
                  <c:v>36.461413</c:v>
                </c:pt>
                <c:pt idx="955">
                  <c:v>36.461865000000003</c:v>
                </c:pt>
                <c:pt idx="956">
                  <c:v>36.464629000000002</c:v>
                </c:pt>
                <c:pt idx="957">
                  <c:v>36.470379999999999</c:v>
                </c:pt>
                <c:pt idx="958">
                  <c:v>36.472318999999999</c:v>
                </c:pt>
                <c:pt idx="959">
                  <c:v>36.477784</c:v>
                </c:pt>
                <c:pt idx="960">
                  <c:v>36.481656000000001</c:v>
                </c:pt>
                <c:pt idx="961">
                  <c:v>36.573950000000004</c:v>
                </c:pt>
                <c:pt idx="962">
                  <c:v>36.577494000000002</c:v>
                </c:pt>
                <c:pt idx="963">
                  <c:v>36.637219999999999</c:v>
                </c:pt>
                <c:pt idx="964">
                  <c:v>36.641258999999998</c:v>
                </c:pt>
                <c:pt idx="965">
                  <c:v>36.659705000000002</c:v>
                </c:pt>
                <c:pt idx="966">
                  <c:v>36.663674</c:v>
                </c:pt>
                <c:pt idx="967">
                  <c:v>36.693911</c:v>
                </c:pt>
                <c:pt idx="968">
                  <c:v>36.701310999999997</c:v>
                </c:pt>
                <c:pt idx="969">
                  <c:v>36.706246999999998</c:v>
                </c:pt>
                <c:pt idx="970">
                  <c:v>36.905003999999998</c:v>
                </c:pt>
                <c:pt idx="971">
                  <c:v>36.960726999999999</c:v>
                </c:pt>
                <c:pt idx="972">
                  <c:v>36.964230000000001</c:v>
                </c:pt>
                <c:pt idx="973">
                  <c:v>36.972180000000002</c:v>
                </c:pt>
                <c:pt idx="974">
                  <c:v>36.994106000000002</c:v>
                </c:pt>
                <c:pt idx="975">
                  <c:v>37.000498999999998</c:v>
                </c:pt>
                <c:pt idx="976">
                  <c:v>37.002459000000002</c:v>
                </c:pt>
                <c:pt idx="977">
                  <c:v>37.009104999999998</c:v>
                </c:pt>
                <c:pt idx="978">
                  <c:v>37.014076000000003</c:v>
                </c:pt>
                <c:pt idx="979">
                  <c:v>37.030092000000003</c:v>
                </c:pt>
                <c:pt idx="980">
                  <c:v>37.034171000000001</c:v>
                </c:pt>
                <c:pt idx="981">
                  <c:v>37.043550000000003</c:v>
                </c:pt>
                <c:pt idx="982">
                  <c:v>37.055917000000001</c:v>
                </c:pt>
                <c:pt idx="983">
                  <c:v>37.057870999999999</c:v>
                </c:pt>
                <c:pt idx="984">
                  <c:v>37.065936000000001</c:v>
                </c:pt>
                <c:pt idx="985">
                  <c:v>37.071891999999998</c:v>
                </c:pt>
                <c:pt idx="986">
                  <c:v>37.080699000000003</c:v>
                </c:pt>
                <c:pt idx="987">
                  <c:v>37.182172000000001</c:v>
                </c:pt>
                <c:pt idx="988">
                  <c:v>37.186886000000001</c:v>
                </c:pt>
                <c:pt idx="989">
                  <c:v>37.221111000000001</c:v>
                </c:pt>
                <c:pt idx="990">
                  <c:v>37.228197999999999</c:v>
                </c:pt>
                <c:pt idx="991">
                  <c:v>37.229322000000003</c:v>
                </c:pt>
                <c:pt idx="992">
                  <c:v>37.238967000000002</c:v>
                </c:pt>
                <c:pt idx="993">
                  <c:v>37.289872000000003</c:v>
                </c:pt>
                <c:pt idx="994">
                  <c:v>37.304057999999998</c:v>
                </c:pt>
                <c:pt idx="995">
                  <c:v>37.339585</c:v>
                </c:pt>
                <c:pt idx="996">
                  <c:v>37.343766000000002</c:v>
                </c:pt>
                <c:pt idx="997">
                  <c:v>37.364164000000002</c:v>
                </c:pt>
                <c:pt idx="998">
                  <c:v>37.384554000000001</c:v>
                </c:pt>
                <c:pt idx="999">
                  <c:v>37.387737999999999</c:v>
                </c:pt>
                <c:pt idx="1000">
                  <c:v>37.40193</c:v>
                </c:pt>
                <c:pt idx="1001">
                  <c:v>37.402284000000002</c:v>
                </c:pt>
                <c:pt idx="1002">
                  <c:v>37.405856999999997</c:v>
                </c:pt>
                <c:pt idx="1003">
                  <c:v>37.406568</c:v>
                </c:pt>
                <c:pt idx="1004">
                  <c:v>37.407186000000003</c:v>
                </c:pt>
                <c:pt idx="1005">
                  <c:v>37.408206</c:v>
                </c:pt>
                <c:pt idx="1006">
                  <c:v>37.409590000000001</c:v>
                </c:pt>
                <c:pt idx="1007">
                  <c:v>37.418931000000001</c:v>
                </c:pt>
                <c:pt idx="1008">
                  <c:v>37.419103999999997</c:v>
                </c:pt>
                <c:pt idx="1009">
                  <c:v>37.464767999999999</c:v>
                </c:pt>
                <c:pt idx="1010">
                  <c:v>37.46846</c:v>
                </c:pt>
                <c:pt idx="1011">
                  <c:v>37.470236</c:v>
                </c:pt>
                <c:pt idx="1012">
                  <c:v>37.490535000000001</c:v>
                </c:pt>
                <c:pt idx="1013">
                  <c:v>37.509616999999999</c:v>
                </c:pt>
                <c:pt idx="1014">
                  <c:v>37.562663000000001</c:v>
                </c:pt>
                <c:pt idx="1015">
                  <c:v>37.566510999999998</c:v>
                </c:pt>
                <c:pt idx="1016">
                  <c:v>37.577244999999998</c:v>
                </c:pt>
                <c:pt idx="1017">
                  <c:v>37.580022999999997</c:v>
                </c:pt>
                <c:pt idx="1018">
                  <c:v>37.589651000000003</c:v>
                </c:pt>
                <c:pt idx="1019">
                  <c:v>37.590159999999997</c:v>
                </c:pt>
                <c:pt idx="1020">
                  <c:v>37.590252999999997</c:v>
                </c:pt>
                <c:pt idx="1021">
                  <c:v>37.599595000000001</c:v>
                </c:pt>
                <c:pt idx="1022">
                  <c:v>37.691046999999998</c:v>
                </c:pt>
                <c:pt idx="1023">
                  <c:v>37.952728999999998</c:v>
                </c:pt>
                <c:pt idx="1024">
                  <c:v>38.441001</c:v>
                </c:pt>
                <c:pt idx="1025">
                  <c:v>39.958568999999997</c:v>
                </c:pt>
                <c:pt idx="1026">
                  <c:v>40.050845000000002</c:v>
                </c:pt>
                <c:pt idx="1027">
                  <c:v>40.077269999999999</c:v>
                </c:pt>
                <c:pt idx="1028">
                  <c:v>40.142597000000002</c:v>
                </c:pt>
                <c:pt idx="1029">
                  <c:v>40.475752</c:v>
                </c:pt>
                <c:pt idx="1030">
                  <c:v>41.458587000000001</c:v>
                </c:pt>
                <c:pt idx="1031">
                  <c:v>41.753143999999999</c:v>
                </c:pt>
                <c:pt idx="1032">
                  <c:v>42.729871000000003</c:v>
                </c:pt>
                <c:pt idx="1033">
                  <c:v>43.328463999999997</c:v>
                </c:pt>
                <c:pt idx="1034">
                  <c:v>44.282989999999998</c:v>
                </c:pt>
                <c:pt idx="1035">
                  <c:v>44.564718999999997</c:v>
                </c:pt>
                <c:pt idx="1036">
                  <c:v>45.036884000000001</c:v>
                </c:pt>
                <c:pt idx="1037">
                  <c:v>45.259878</c:v>
                </c:pt>
                <c:pt idx="1038">
                  <c:v>45.555166999999997</c:v>
                </c:pt>
                <c:pt idx="1039">
                  <c:v>45.615169000000002</c:v>
                </c:pt>
                <c:pt idx="1040">
                  <c:v>45.930937999999998</c:v>
                </c:pt>
                <c:pt idx="1041">
                  <c:v>46.904912000000003</c:v>
                </c:pt>
                <c:pt idx="1042">
                  <c:v>47.220762999999998</c:v>
                </c:pt>
                <c:pt idx="1043">
                  <c:v>47.438789</c:v>
                </c:pt>
                <c:pt idx="1044">
                  <c:v>48.940792999999999</c:v>
                </c:pt>
                <c:pt idx="1045">
                  <c:v>49.028902000000002</c:v>
                </c:pt>
                <c:pt idx="1046">
                  <c:v>49.431955000000002</c:v>
                </c:pt>
                <c:pt idx="1047">
                  <c:v>49.479726999999997</c:v>
                </c:pt>
                <c:pt idx="1048">
                  <c:v>49.981400000000001</c:v>
                </c:pt>
                <c:pt idx="1049">
                  <c:v>51.812421999999998</c:v>
                </c:pt>
                <c:pt idx="1050">
                  <c:v>51.878101000000001</c:v>
                </c:pt>
                <c:pt idx="1051">
                  <c:v>52.413476000000003</c:v>
                </c:pt>
                <c:pt idx="1052">
                  <c:v>53.202081</c:v>
                </c:pt>
                <c:pt idx="1053">
                  <c:v>53.641323999999997</c:v>
                </c:pt>
                <c:pt idx="1054">
                  <c:v>53.841828</c:v>
                </c:pt>
                <c:pt idx="1055">
                  <c:v>53.930666000000002</c:v>
                </c:pt>
                <c:pt idx="1056">
                  <c:v>54.561844000000001</c:v>
                </c:pt>
                <c:pt idx="1057">
                  <c:v>55.055073</c:v>
                </c:pt>
                <c:pt idx="1058">
                  <c:v>55.265895999999998</c:v>
                </c:pt>
                <c:pt idx="1059">
                  <c:v>56.962612</c:v>
                </c:pt>
                <c:pt idx="1060">
                  <c:v>57.287714000000001</c:v>
                </c:pt>
                <c:pt idx="1061">
                  <c:v>57.843353</c:v>
                </c:pt>
                <c:pt idx="1062">
                  <c:v>58.323213000000003</c:v>
                </c:pt>
                <c:pt idx="1063">
                  <c:v>58.635553999999999</c:v>
                </c:pt>
                <c:pt idx="1064">
                  <c:v>58.675666999999997</c:v>
                </c:pt>
                <c:pt idx="1065">
                  <c:v>58.701233999999999</c:v>
                </c:pt>
              </c:numCache>
            </c:numRef>
          </c:yVal>
          <c:smooth val="1"/>
          <c:extLst>
            <c:ext xmlns:c16="http://schemas.microsoft.com/office/drawing/2014/chart" uri="{C3380CC4-5D6E-409C-BE32-E72D297353CC}">
              <c16:uniqueId val="{00000001-61E5-934E-BBCC-FCB15A94F752}"/>
            </c:ext>
          </c:extLst>
        </c:ser>
        <c:dLbls>
          <c:showLegendKey val="0"/>
          <c:showVal val="0"/>
          <c:showCatName val="0"/>
          <c:showSerName val="0"/>
          <c:showPercent val="0"/>
          <c:showBubbleSize val="0"/>
        </c:dLbls>
        <c:axId val="1262873103"/>
        <c:axId val="1151079215"/>
      </c:scatterChart>
      <c:valAx>
        <c:axId val="1262873103"/>
        <c:scaling>
          <c:orientation val="minMax"/>
          <c:max val="1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percentile</a:t>
                </a:r>
              </a:p>
            </c:rich>
          </c:tx>
          <c:layout>
            <c:manualLayout>
              <c:xMode val="edge"/>
              <c:yMode val="edge"/>
              <c:x val="0.47943917113100587"/>
              <c:y val="0.9140701297229932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151079215"/>
        <c:crosses val="autoZero"/>
        <c:crossBetween val="midCat"/>
      </c:valAx>
      <c:valAx>
        <c:axId val="1151079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 (seconds)</a:t>
                </a:r>
              </a:p>
            </c:rich>
          </c:tx>
          <c:layout>
            <c:manualLayout>
              <c:xMode val="edge"/>
              <c:yMode val="edge"/>
              <c:x val="1.6504122772324693E-2"/>
              <c:y val="0.3348099473177363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262873103"/>
        <c:crosses val="autoZero"/>
        <c:crossBetween val="midCat"/>
      </c:valAx>
      <c:spPr>
        <a:noFill/>
        <a:ln>
          <a:noFill/>
        </a:ln>
        <a:effectLst/>
      </c:spPr>
    </c:plotArea>
    <c:legend>
      <c:legendPos val="t"/>
      <c:layout>
        <c:manualLayout>
          <c:xMode val="edge"/>
          <c:yMode val="edge"/>
          <c:x val="0.67475640887354837"/>
          <c:y val="2.7975495868771804E-2"/>
          <c:w val="0.27073056364529779"/>
          <c:h val="7.4773130352570966E-2"/>
        </c:manualLayout>
      </c:layout>
      <c:overlay val="1"/>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Jac18</b:Tag>
    <b:SourceType>Book</b:SourceType>
    <b:Guid>{21534656-B893-1B43-94BC-897205DC98EF}</b:Guid>
    <b:Author>
      <b:Author>
        <b:NameList>
          <b:Person>
            <b:Last>Vanlightly</b:Last>
            <b:First>Jack</b:First>
          </b:Person>
        </b:NameList>
      </b:Author>
    </b:Author>
    <b:Title>Event-Driven Architectures - Queue vs Log - A Case Study</b:Title>
    <b:Publisher>https://jack-vanlightly.com/blog</b:Publisher>
    <b:Year>2018</b:Year>
    <b:RefOrder>1</b:RefOrder>
  </b:Source>
</b:Sources>
</file>

<file path=customXml/itemProps1.xml><?xml version="1.0" encoding="utf-8"?>
<ds:datastoreItem xmlns:ds="http://schemas.openxmlformats.org/officeDocument/2006/customXml" ds:itemID="{259351E0-50DA-F340-86A5-BA0D2EDF3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a Journal.dotx</Template>
  <TotalTime>430</TotalTime>
  <Pages>18</Pages>
  <Words>2933</Words>
  <Characters>16721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DIPEN KUMAR</dc:creator>
  <cp:keywords/>
  <dc:description/>
  <cp:lastModifiedBy>DIPEN KUMAR</cp:lastModifiedBy>
  <cp:revision>47</cp:revision>
  <dcterms:created xsi:type="dcterms:W3CDTF">2022-03-31T10:31:00Z</dcterms:created>
  <dcterms:modified xsi:type="dcterms:W3CDTF">2022-04-02T01:26:00Z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